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8291" w14:textId="714480A8" w:rsidR="00637675" w:rsidRDefault="000C3F55" w:rsidP="477788D7">
      <w:pPr>
        <w:pStyle w:val="Heading1"/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</w:pPr>
      <w:r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softHyphen/>
      </w:r>
      <w:r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softHyphen/>
      </w:r>
      <w:r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softHyphen/>
      </w:r>
      <w:r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softHyphen/>
      </w:r>
      <w:r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softHyphen/>
      </w:r>
      <w:r w:rsidR="477788D7" w:rsidRPr="477788D7"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t xml:space="preserve">Teach First </w:t>
      </w:r>
      <w:r w:rsidR="004E32B2">
        <w:rPr>
          <w:rFonts w:ascii="Constantia" w:eastAsia="Constantia" w:hAnsi="Constantia" w:cs="Constantia"/>
          <w:color w:val="0F3DCD" w:themeColor="accent5" w:themeShade="BF"/>
          <w:sz w:val="52"/>
          <w:szCs w:val="52"/>
        </w:rPr>
        <w:t>Planning Proforma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983"/>
        <w:gridCol w:w="2348"/>
        <w:gridCol w:w="46"/>
        <w:gridCol w:w="2185"/>
        <w:gridCol w:w="1101"/>
        <w:gridCol w:w="47"/>
        <w:gridCol w:w="3214"/>
      </w:tblGrid>
      <w:tr w:rsidR="00A1582E" w:rsidRPr="00CC24A3" w14:paraId="41767820" w14:textId="77777777" w:rsidTr="0014146F">
        <w:tc>
          <w:tcPr>
            <w:tcW w:w="9924" w:type="dxa"/>
            <w:gridSpan w:val="7"/>
            <w:shd w:val="clear" w:color="auto" w:fill="F2F2F2" w:themeFill="background1" w:themeFillShade="F2"/>
          </w:tcPr>
          <w:p w14:paraId="2D3ABD21" w14:textId="47701399" w:rsidR="00A1582E" w:rsidRPr="00CC24A3" w:rsidRDefault="00A1582E" w:rsidP="0014146F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>Planning Proforma</w:t>
            </w:r>
          </w:p>
        </w:tc>
      </w:tr>
      <w:tr w:rsidR="00A1582E" w:rsidRPr="00CC24A3" w14:paraId="039A78E1" w14:textId="77777777" w:rsidTr="00492760">
        <w:tc>
          <w:tcPr>
            <w:tcW w:w="3341" w:type="dxa"/>
            <w:gridSpan w:val="3"/>
            <w:shd w:val="clear" w:color="auto" w:fill="FFFFFF" w:themeFill="background1"/>
          </w:tcPr>
          <w:p w14:paraId="725CFE83" w14:textId="36AD5CF1" w:rsidR="00A1582E" w:rsidRPr="00CC24A3" w:rsidRDefault="00A1582E" w:rsidP="00A1582E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>Date</w:t>
            </w:r>
            <w:r>
              <w:rPr>
                <w:rFonts w:cstheme="minorHAnsi"/>
              </w:rPr>
              <w:t>:</w:t>
            </w:r>
            <w:r w:rsidR="002365E2">
              <w:rPr>
                <w:rFonts w:cstheme="minorHAnsi"/>
              </w:rPr>
              <w:t xml:space="preserve"> </w:t>
            </w:r>
            <w:r w:rsidR="000C3F55">
              <w:rPr>
                <w:rFonts w:cstheme="minorHAnsi"/>
              </w:rPr>
              <w:t>26.02.26</w:t>
            </w:r>
          </w:p>
        </w:tc>
        <w:tc>
          <w:tcPr>
            <w:tcW w:w="3296" w:type="dxa"/>
            <w:gridSpan w:val="2"/>
            <w:shd w:val="clear" w:color="auto" w:fill="FFFFFF" w:themeFill="background1"/>
          </w:tcPr>
          <w:p w14:paraId="4332DFF5" w14:textId="6B7948BA" w:rsidR="00A1582E" w:rsidRPr="00CC24A3" w:rsidRDefault="00A1582E" w:rsidP="00702D32">
            <w:pPr>
              <w:tabs>
                <w:tab w:val="left" w:pos="2940"/>
              </w:tabs>
              <w:rPr>
                <w:rFonts w:cstheme="minorHAnsi"/>
              </w:rPr>
            </w:pPr>
            <w:r w:rsidRPr="00CC24A3">
              <w:rPr>
                <w:rFonts w:cstheme="minorHAnsi"/>
              </w:rPr>
              <w:t>Class:</w:t>
            </w:r>
            <w:r w:rsidR="002365E2">
              <w:rPr>
                <w:rFonts w:cstheme="minorHAnsi"/>
              </w:rPr>
              <w:t xml:space="preserve"> </w:t>
            </w:r>
            <w:r w:rsidRPr="00CC24A3">
              <w:rPr>
                <w:rFonts w:cstheme="minorHAnsi"/>
              </w:rPr>
              <w:tab/>
            </w:r>
          </w:p>
        </w:tc>
        <w:tc>
          <w:tcPr>
            <w:tcW w:w="3287" w:type="dxa"/>
            <w:gridSpan w:val="2"/>
            <w:shd w:val="clear" w:color="auto" w:fill="FFFFFF" w:themeFill="background1"/>
          </w:tcPr>
          <w:p w14:paraId="0A9B51B6" w14:textId="2179F5C7" w:rsidR="00A1582E" w:rsidRPr="00CC24A3" w:rsidRDefault="00A1582E" w:rsidP="00702D32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Unit of work/Topic: </w:t>
            </w:r>
            <w:r w:rsidR="000C3F55">
              <w:rPr>
                <w:rFonts w:cstheme="minorHAnsi"/>
              </w:rPr>
              <w:t>Algorithms</w:t>
            </w:r>
          </w:p>
        </w:tc>
      </w:tr>
      <w:tr w:rsidR="00A1582E" w:rsidRPr="00CC24A3" w14:paraId="60F67ED3" w14:textId="77777777" w:rsidTr="45823C61">
        <w:tc>
          <w:tcPr>
            <w:tcW w:w="9924" w:type="dxa"/>
            <w:gridSpan w:val="7"/>
            <w:shd w:val="clear" w:color="auto" w:fill="FFFFFF" w:themeFill="background1"/>
          </w:tcPr>
          <w:p w14:paraId="581C0755" w14:textId="3BAB08B2" w:rsidR="00A1582E" w:rsidRPr="00CC24A3" w:rsidRDefault="0014146F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>Learning sequence &amp; class context</w:t>
            </w:r>
            <w:r w:rsidR="00A1582E" w:rsidRPr="00CC24A3">
              <w:rPr>
                <w:rFonts w:cstheme="minorHAnsi"/>
              </w:rPr>
              <w:t>:</w:t>
            </w:r>
          </w:p>
          <w:p w14:paraId="5C5C6E0B" w14:textId="308F50D7" w:rsidR="00243811" w:rsidRPr="00CC24A3" w:rsidRDefault="007901B4" w:rsidP="007901B4">
            <w:pPr>
              <w:rPr>
                <w:rFonts w:cstheme="minorHAnsi"/>
              </w:rPr>
            </w:pPr>
            <w:r>
              <w:rPr>
                <w:rFonts w:cstheme="minorHAnsi"/>
                <w:i/>
                <w:color w:val="3764F0" w:themeColor="text2"/>
                <w:sz w:val="16"/>
                <w:szCs w:val="16"/>
              </w:rPr>
              <w:t xml:space="preserve">Where is this lesson in </w:t>
            </w:r>
            <w:proofErr w:type="gramStart"/>
            <w:r>
              <w:rPr>
                <w:rFonts w:cstheme="minorHAnsi"/>
                <w:i/>
                <w:color w:val="3764F0" w:themeColor="text2"/>
                <w:sz w:val="16"/>
                <w:szCs w:val="16"/>
              </w:rPr>
              <w:t>scheme….</w:t>
            </w:r>
            <w:proofErr w:type="gramEnd"/>
            <w:r>
              <w:rPr>
                <w:rFonts w:cstheme="minorHAnsi"/>
                <w:i/>
                <w:color w:val="3764F0" w:themeColor="text2"/>
                <w:sz w:val="16"/>
                <w:szCs w:val="16"/>
              </w:rPr>
              <w:t xml:space="preserve"> Last lesson I… </w:t>
            </w:r>
          </w:p>
        </w:tc>
      </w:tr>
      <w:tr w:rsidR="00A1582E" w:rsidRPr="00A66F69" w14:paraId="3601B2C7" w14:textId="77777777" w:rsidTr="00A66F69">
        <w:tc>
          <w:tcPr>
            <w:tcW w:w="9924" w:type="dxa"/>
            <w:gridSpan w:val="7"/>
            <w:shd w:val="clear" w:color="auto" w:fill="F2F2F2" w:themeFill="background1" w:themeFillShade="F2"/>
          </w:tcPr>
          <w:p w14:paraId="6B6C54E5" w14:textId="7094EBF0" w:rsidR="00A1582E" w:rsidRPr="00A66F69" w:rsidRDefault="000E1896" w:rsidP="007819AC">
            <w:pPr>
              <w:rPr>
                <w:rFonts w:cstheme="minorHAnsi"/>
                <w:b/>
                <w:bCs/>
              </w:rPr>
            </w:pPr>
            <w:r w:rsidRPr="00A66F69">
              <w:rPr>
                <w:rFonts w:cstheme="minorHAnsi"/>
                <w:b/>
                <w:bCs/>
              </w:rPr>
              <w:t xml:space="preserve">Expected outcomes </w:t>
            </w:r>
          </w:p>
        </w:tc>
      </w:tr>
      <w:tr w:rsidR="00156F9E" w:rsidRPr="00CC24A3" w14:paraId="46C4EFC2" w14:textId="77777777" w:rsidTr="00492760">
        <w:tc>
          <w:tcPr>
            <w:tcW w:w="3294" w:type="dxa"/>
            <w:gridSpan w:val="2"/>
            <w:shd w:val="clear" w:color="auto" w:fill="FFFFFF" w:themeFill="background1"/>
          </w:tcPr>
          <w:p w14:paraId="3E633F6F" w14:textId="77777777" w:rsidR="009445F1" w:rsidRDefault="00156F9E" w:rsidP="009445F1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Lesson Objective: </w:t>
            </w:r>
          </w:p>
          <w:p w14:paraId="6BB9FAC8" w14:textId="249FE034" w:rsidR="00156F9E" w:rsidRPr="00CC24A3" w:rsidRDefault="00156F9E" w:rsidP="007901B4">
            <w:pPr>
              <w:rPr>
                <w:rFonts w:cstheme="minorHAnsi"/>
              </w:rPr>
            </w:pPr>
          </w:p>
        </w:tc>
        <w:tc>
          <w:tcPr>
            <w:tcW w:w="3390" w:type="dxa"/>
            <w:gridSpan w:val="4"/>
            <w:shd w:val="clear" w:color="auto" w:fill="FFFFFF" w:themeFill="background1"/>
          </w:tcPr>
          <w:p w14:paraId="58D6CCE1" w14:textId="1A69F69A" w:rsidR="00156F9E" w:rsidRDefault="00156F9E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>Assessment</w:t>
            </w:r>
            <w:r w:rsidRPr="00CC24A3">
              <w:rPr>
                <w:rFonts w:cstheme="minorHAnsi"/>
              </w:rPr>
              <w:t xml:space="preserve">: </w:t>
            </w:r>
          </w:p>
          <w:p w14:paraId="308329FD" w14:textId="6D06BA4F" w:rsidR="00156F9E" w:rsidRPr="00CC24A3" w:rsidRDefault="009445F1" w:rsidP="00156F9E">
            <w:pPr>
              <w:rPr>
                <w:rFonts w:cstheme="minorHAnsi"/>
                <w:i/>
                <w:color w:val="4F81BD"/>
                <w:sz w:val="16"/>
                <w:szCs w:val="16"/>
              </w:rPr>
            </w:pPr>
            <w:r>
              <w:rPr>
                <w:rFonts w:cstheme="minorHAnsi"/>
                <w:i/>
                <w:color w:val="4F81BD"/>
                <w:sz w:val="16"/>
                <w:szCs w:val="16"/>
              </w:rPr>
              <w:t>Eac</w:t>
            </w:r>
            <w:r w:rsidR="007901B4">
              <w:rPr>
                <w:rFonts w:cstheme="minorHAnsi"/>
                <w:i/>
                <w:color w:val="4F81BD"/>
                <w:sz w:val="16"/>
                <w:szCs w:val="16"/>
              </w:rPr>
              <w:t>h student will…</w:t>
            </w:r>
            <w:r w:rsidR="00D2059E">
              <w:rPr>
                <w:rFonts w:cstheme="minorHAnsi"/>
                <w:i/>
                <w:color w:val="4F81BD"/>
                <w:sz w:val="16"/>
                <w:szCs w:val="16"/>
              </w:rPr>
              <w:t xml:space="preserve"> </w:t>
            </w:r>
          </w:p>
        </w:tc>
        <w:tc>
          <w:tcPr>
            <w:tcW w:w="3240" w:type="dxa"/>
            <w:shd w:val="clear" w:color="auto" w:fill="FFFFFF" w:themeFill="background1"/>
          </w:tcPr>
          <w:p w14:paraId="746D2F38" w14:textId="77777777" w:rsidR="00156F9E" w:rsidRPr="00CC24A3" w:rsidRDefault="00156F9E" w:rsidP="00156F9E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Activity: </w:t>
            </w:r>
          </w:p>
          <w:p w14:paraId="365DC7C0" w14:textId="36265652" w:rsidR="00C91436" w:rsidRPr="00C91436" w:rsidRDefault="00C91436" w:rsidP="00702D32">
            <w:pPr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</w:pPr>
          </w:p>
        </w:tc>
      </w:tr>
      <w:tr w:rsidR="00A1582E" w:rsidRPr="00CC24A3" w14:paraId="2581F0B1" w14:textId="77777777" w:rsidTr="00633EA1">
        <w:tc>
          <w:tcPr>
            <w:tcW w:w="9924" w:type="dxa"/>
            <w:gridSpan w:val="7"/>
            <w:shd w:val="clear" w:color="auto" w:fill="F2F2F2" w:themeFill="background1" w:themeFillShade="F2"/>
          </w:tcPr>
          <w:p w14:paraId="4B24EF36" w14:textId="38DE9181" w:rsidR="00A1582E" w:rsidRPr="00455FF5" w:rsidRDefault="00A1582E" w:rsidP="00633EA1">
            <w:pPr>
              <w:rPr>
                <w:rFonts w:cstheme="minorHAnsi"/>
                <w:b/>
                <w:bCs/>
              </w:rPr>
            </w:pPr>
            <w:r w:rsidRPr="00455FF5">
              <w:rPr>
                <w:rFonts w:cstheme="minorHAnsi"/>
                <w:b/>
                <w:bCs/>
              </w:rPr>
              <w:t xml:space="preserve">Preparation  </w:t>
            </w:r>
          </w:p>
          <w:p w14:paraId="62F9D58A" w14:textId="70C4CBD0" w:rsidR="00A1582E" w:rsidRPr="00CC24A3" w:rsidRDefault="00A1582E" w:rsidP="00633EA1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(To be completed before the </w:t>
            </w:r>
            <w:r>
              <w:rPr>
                <w:rFonts w:cstheme="minorHAnsi"/>
              </w:rPr>
              <w:t>lesson</w:t>
            </w:r>
            <w:r w:rsidRPr="00CC24A3">
              <w:rPr>
                <w:rFonts w:cstheme="minorHAnsi"/>
              </w:rPr>
              <w:t>)</w:t>
            </w:r>
          </w:p>
        </w:tc>
      </w:tr>
      <w:tr w:rsidR="00A1582E" w:rsidRPr="00E91940" w14:paraId="2B1BC66D" w14:textId="77777777" w:rsidTr="00492760">
        <w:tc>
          <w:tcPr>
            <w:tcW w:w="5529" w:type="dxa"/>
            <w:gridSpan w:val="4"/>
          </w:tcPr>
          <w:p w14:paraId="554EFDFB" w14:textId="77777777" w:rsidR="00A1582E" w:rsidRDefault="00A1582E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>Resources:</w:t>
            </w:r>
          </w:p>
          <w:p w14:paraId="6FD5BC29" w14:textId="77777777" w:rsidR="000C3F55" w:rsidRDefault="007901B4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PowerPoint </w:t>
            </w:r>
            <w:r w:rsidR="000C3F55">
              <w:rPr>
                <w:rFonts w:cstheme="minorHAnsi"/>
              </w:rPr>
              <w:t>Presentation</w:t>
            </w:r>
          </w:p>
          <w:p w14:paraId="311A6AE4" w14:textId="44424CA7" w:rsidR="00D548C4" w:rsidRPr="00CC24A3" w:rsidRDefault="000C3F55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>Boost Learning Quiz</w:t>
            </w:r>
            <w:r w:rsidR="007901B4">
              <w:rPr>
                <w:rFonts w:cstheme="minorHAnsi"/>
              </w:rPr>
              <w:t xml:space="preserve"> </w:t>
            </w:r>
          </w:p>
        </w:tc>
        <w:tc>
          <w:tcPr>
            <w:tcW w:w="4395" w:type="dxa"/>
            <w:gridSpan w:val="3"/>
          </w:tcPr>
          <w:p w14:paraId="5D836878" w14:textId="77777777" w:rsidR="00A1582E" w:rsidRPr="00CC24A3" w:rsidRDefault="00A1582E" w:rsidP="00702D32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Key vocabulary for the lesson: </w:t>
            </w:r>
          </w:p>
          <w:p w14:paraId="2442A0B3" w14:textId="153F3816" w:rsidR="00A1582E" w:rsidRPr="00E91940" w:rsidRDefault="00A1582E" w:rsidP="007901B4">
            <w:pPr>
              <w:rPr>
                <w:rFonts w:cstheme="minorHAnsi"/>
              </w:rPr>
            </w:pPr>
          </w:p>
        </w:tc>
      </w:tr>
      <w:tr w:rsidR="00A1582E" w:rsidRPr="00CC24A3" w14:paraId="5C6F0F44" w14:textId="77777777" w:rsidTr="00455FF5">
        <w:tc>
          <w:tcPr>
            <w:tcW w:w="9924" w:type="dxa"/>
            <w:gridSpan w:val="7"/>
            <w:shd w:val="clear" w:color="auto" w:fill="F2F2F2" w:themeFill="background1" w:themeFillShade="F2"/>
          </w:tcPr>
          <w:p w14:paraId="639808F1" w14:textId="77777777" w:rsidR="00A1582E" w:rsidRPr="00CC24A3" w:rsidRDefault="00A1582E" w:rsidP="00702D32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Additional Adult Role: </w:t>
            </w:r>
          </w:p>
          <w:p w14:paraId="5A9BF6BB" w14:textId="2777520A" w:rsidR="00A1582E" w:rsidRPr="00791263" w:rsidRDefault="00A1582E" w:rsidP="00702D32">
            <w:pPr>
              <w:rPr>
                <w:rFonts w:cstheme="minorHAnsi"/>
                <w:i/>
                <w:color w:val="3764F0" w:themeColor="text2"/>
                <w:sz w:val="16"/>
                <w:szCs w:val="16"/>
              </w:rPr>
            </w:pPr>
            <w:r w:rsidRPr="00455FF5"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 xml:space="preserve">What role will an additional adult </w:t>
            </w:r>
            <w:r w:rsidR="00455FF5" w:rsidRPr="00455FF5"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>assume,</w:t>
            </w:r>
            <w:r w:rsidRPr="00455FF5"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 xml:space="preserve"> if available? </w:t>
            </w:r>
          </w:p>
          <w:p w14:paraId="2C5538C1" w14:textId="77777777" w:rsidR="00A1582E" w:rsidRPr="00CC24A3" w:rsidRDefault="00A1582E" w:rsidP="00702D32">
            <w:pPr>
              <w:rPr>
                <w:rFonts w:cstheme="minorHAnsi"/>
              </w:rPr>
            </w:pPr>
          </w:p>
        </w:tc>
      </w:tr>
      <w:tr w:rsidR="00A1582E" w:rsidRPr="00CC24A3" w14:paraId="51740A94" w14:textId="77777777" w:rsidTr="00492760">
        <w:tc>
          <w:tcPr>
            <w:tcW w:w="917" w:type="dxa"/>
          </w:tcPr>
          <w:p w14:paraId="2BA984A9" w14:textId="77777777" w:rsidR="00A1582E" w:rsidRPr="00CC24A3" w:rsidRDefault="00A1582E" w:rsidP="00702D32">
            <w:pPr>
              <w:jc w:val="center"/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Timing </w:t>
            </w:r>
          </w:p>
        </w:tc>
        <w:tc>
          <w:tcPr>
            <w:tcW w:w="4612" w:type="dxa"/>
            <w:gridSpan w:val="3"/>
          </w:tcPr>
          <w:p w14:paraId="215322E2" w14:textId="77777777" w:rsidR="00A1582E" w:rsidRPr="00CC24A3" w:rsidRDefault="00A1582E" w:rsidP="00702D32">
            <w:pPr>
              <w:jc w:val="center"/>
              <w:rPr>
                <w:rFonts w:cstheme="minorHAnsi"/>
              </w:rPr>
            </w:pPr>
            <w:r w:rsidRPr="00CC24A3">
              <w:rPr>
                <w:rFonts w:cstheme="minorHAnsi"/>
              </w:rPr>
              <w:t>Teacher</w:t>
            </w:r>
          </w:p>
        </w:tc>
        <w:tc>
          <w:tcPr>
            <w:tcW w:w="4395" w:type="dxa"/>
            <w:gridSpan w:val="3"/>
          </w:tcPr>
          <w:p w14:paraId="0D6E09A1" w14:textId="77777777" w:rsidR="00A1582E" w:rsidRPr="00CC24A3" w:rsidRDefault="00A1582E" w:rsidP="00702D32">
            <w:pPr>
              <w:jc w:val="center"/>
              <w:rPr>
                <w:rFonts w:cstheme="minorHAnsi"/>
              </w:rPr>
            </w:pPr>
            <w:r w:rsidRPr="00CC24A3">
              <w:rPr>
                <w:rFonts w:cstheme="minorHAnsi"/>
              </w:rPr>
              <w:t>Pupil</w:t>
            </w:r>
          </w:p>
        </w:tc>
      </w:tr>
      <w:tr w:rsidR="00A1582E" w:rsidRPr="00CC24A3" w14:paraId="17D5B4D1" w14:textId="77777777" w:rsidTr="00492760">
        <w:tc>
          <w:tcPr>
            <w:tcW w:w="917" w:type="dxa"/>
          </w:tcPr>
          <w:p w14:paraId="6BC6A63B" w14:textId="718E5DA2" w:rsidR="00A1582E" w:rsidRPr="00CC24A3" w:rsidRDefault="00AA26BC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>5 minutes</w:t>
            </w:r>
          </w:p>
        </w:tc>
        <w:tc>
          <w:tcPr>
            <w:tcW w:w="4612" w:type="dxa"/>
            <w:gridSpan w:val="3"/>
          </w:tcPr>
          <w:p w14:paraId="62190538" w14:textId="3D50F8F6" w:rsidR="003951DF" w:rsidRPr="003951DF" w:rsidRDefault="00A1582E" w:rsidP="007901B4">
            <w:pPr>
              <w:rPr>
                <w:rFonts w:cstheme="minorHAnsi"/>
                <w:color w:val="0F3DCD" w:themeColor="accent5" w:themeShade="BF"/>
              </w:rPr>
            </w:pPr>
            <w:r w:rsidRPr="00CC24A3">
              <w:rPr>
                <w:rFonts w:cstheme="minorHAnsi"/>
                <w:b/>
              </w:rPr>
              <w:t>Do Now:</w:t>
            </w:r>
            <w:r w:rsidRPr="00CC24A3">
              <w:rPr>
                <w:rFonts w:cstheme="minorHAnsi"/>
              </w:rPr>
              <w:t xml:space="preserve"> </w:t>
            </w:r>
          </w:p>
          <w:p w14:paraId="4F4B8991" w14:textId="77777777" w:rsidR="00A1582E" w:rsidRDefault="00A1582E" w:rsidP="00702D32">
            <w:pPr>
              <w:rPr>
                <w:rFonts w:cstheme="minorHAnsi"/>
              </w:rPr>
            </w:pPr>
          </w:p>
          <w:p w14:paraId="5CC78D22" w14:textId="77777777" w:rsidR="00A1582E" w:rsidRPr="00CC24A3" w:rsidRDefault="00A1582E" w:rsidP="00A1582E">
            <w:pPr>
              <w:rPr>
                <w:rFonts w:cstheme="minorHAnsi"/>
              </w:rPr>
            </w:pPr>
          </w:p>
        </w:tc>
        <w:tc>
          <w:tcPr>
            <w:tcW w:w="4395" w:type="dxa"/>
            <w:gridSpan w:val="3"/>
          </w:tcPr>
          <w:p w14:paraId="6E7E4051" w14:textId="77777777" w:rsidR="00A1582E" w:rsidRPr="00F71C0F" w:rsidRDefault="00A1582E" w:rsidP="00702D32">
            <w:pPr>
              <w:rPr>
                <w:rFonts w:cstheme="minorHAnsi"/>
                <w:color w:val="808080" w:themeColor="background1" w:themeShade="80"/>
                <w:szCs w:val="20"/>
              </w:rPr>
            </w:pPr>
            <w:r w:rsidRPr="00F71C0F"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 xml:space="preserve">What will the pupils be doing/thinking at each stage of the teaching episode? </w:t>
            </w:r>
          </w:p>
          <w:p w14:paraId="64E74883" w14:textId="72F9EC85" w:rsidR="00A1582E" w:rsidRPr="00F71C0F" w:rsidRDefault="00A1582E" w:rsidP="00702D32">
            <w:pPr>
              <w:rPr>
                <w:rFonts w:cstheme="minorHAnsi"/>
                <w:color w:val="808080" w:themeColor="background1" w:themeShade="80"/>
              </w:rPr>
            </w:pPr>
          </w:p>
        </w:tc>
      </w:tr>
      <w:tr w:rsidR="00A1582E" w:rsidRPr="00CC24A3" w14:paraId="2ED7ACD2" w14:textId="77777777" w:rsidTr="00492760">
        <w:tc>
          <w:tcPr>
            <w:tcW w:w="917" w:type="dxa"/>
          </w:tcPr>
          <w:p w14:paraId="7C8666A0" w14:textId="77777777" w:rsidR="00A1582E" w:rsidRPr="00CC24A3" w:rsidRDefault="00A1582E" w:rsidP="00702D32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>Check</w:t>
            </w:r>
          </w:p>
        </w:tc>
        <w:tc>
          <w:tcPr>
            <w:tcW w:w="9007" w:type="dxa"/>
            <w:gridSpan w:val="6"/>
          </w:tcPr>
          <w:p w14:paraId="4B1C0AE0" w14:textId="77777777" w:rsidR="00A1582E" w:rsidRPr="00CC24A3" w:rsidRDefault="00A1582E" w:rsidP="00702D32">
            <w:pPr>
              <w:rPr>
                <w:rFonts w:cstheme="minorHAnsi"/>
              </w:rPr>
            </w:pPr>
          </w:p>
          <w:p w14:paraId="1DBB206D" w14:textId="0EC2DD6C" w:rsidR="00A1582E" w:rsidRPr="00CC24A3" w:rsidRDefault="00A1582E" w:rsidP="007901B4">
            <w:pPr>
              <w:rPr>
                <w:rFonts w:cstheme="minorHAnsi"/>
              </w:rPr>
            </w:pPr>
          </w:p>
        </w:tc>
      </w:tr>
      <w:tr w:rsidR="00A1582E" w:rsidRPr="00CC24A3" w14:paraId="7C5DAF31" w14:textId="77777777" w:rsidTr="00492760">
        <w:tc>
          <w:tcPr>
            <w:tcW w:w="917" w:type="dxa"/>
            <w:shd w:val="clear" w:color="auto" w:fill="FFFFFF" w:themeFill="background1"/>
          </w:tcPr>
          <w:p w14:paraId="230DC91C" w14:textId="571A6386" w:rsidR="00A1582E" w:rsidRPr="00CC24A3" w:rsidRDefault="00B70372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>10 minutes</w:t>
            </w:r>
          </w:p>
        </w:tc>
        <w:tc>
          <w:tcPr>
            <w:tcW w:w="4612" w:type="dxa"/>
            <w:gridSpan w:val="3"/>
            <w:shd w:val="clear" w:color="auto" w:fill="FFFFFF" w:themeFill="background1"/>
          </w:tcPr>
          <w:p w14:paraId="62E90253" w14:textId="77777777" w:rsidR="00A1582E" w:rsidRPr="00791263" w:rsidRDefault="00A1582E" w:rsidP="00702D32">
            <w:pPr>
              <w:rPr>
                <w:rFonts w:cstheme="minorHAnsi"/>
                <w:i/>
                <w:color w:val="3764F0" w:themeColor="text2"/>
                <w:sz w:val="16"/>
                <w:szCs w:val="16"/>
              </w:rPr>
            </w:pPr>
            <w:r w:rsidRPr="00CC24A3">
              <w:rPr>
                <w:rFonts w:cstheme="minorHAnsi"/>
                <w:b/>
              </w:rPr>
              <w:t>Introduction</w:t>
            </w:r>
            <w:r w:rsidRPr="00CC24A3">
              <w:rPr>
                <w:rFonts w:cstheme="minorHAnsi"/>
              </w:rPr>
              <w:t xml:space="preserve">: </w:t>
            </w:r>
            <w:r w:rsidRPr="00A26320"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 xml:space="preserve">(Present material in small steps) </w:t>
            </w:r>
          </w:p>
          <w:p w14:paraId="200B0B1D" w14:textId="1B69CD9F" w:rsidR="00A1582E" w:rsidRPr="00791263" w:rsidRDefault="00A1582E" w:rsidP="00702D32">
            <w:pPr>
              <w:rPr>
                <w:rFonts w:cstheme="minorHAnsi"/>
                <w:i/>
                <w:color w:val="3764F0" w:themeColor="text2"/>
                <w:sz w:val="16"/>
                <w:szCs w:val="16"/>
              </w:rPr>
            </w:pPr>
          </w:p>
          <w:p w14:paraId="7D1080EA" w14:textId="77777777" w:rsidR="00A1582E" w:rsidRPr="00CC24A3" w:rsidRDefault="00A1582E" w:rsidP="007901B4">
            <w:pPr>
              <w:rPr>
                <w:rFonts w:cstheme="minorHAnsi"/>
                <w:i/>
                <w:color w:val="4F81BD"/>
                <w:sz w:val="16"/>
                <w:szCs w:val="16"/>
              </w:rPr>
            </w:pPr>
          </w:p>
        </w:tc>
        <w:tc>
          <w:tcPr>
            <w:tcW w:w="4395" w:type="dxa"/>
            <w:gridSpan w:val="3"/>
            <w:shd w:val="clear" w:color="auto" w:fill="FFFFFF" w:themeFill="background1"/>
          </w:tcPr>
          <w:p w14:paraId="7D2E82D2" w14:textId="64B53D04" w:rsidR="00A1582E" w:rsidRPr="00CC24A3" w:rsidRDefault="00A1582E" w:rsidP="00702D32">
            <w:pPr>
              <w:rPr>
                <w:rFonts w:cstheme="minorHAnsi"/>
              </w:rPr>
            </w:pPr>
          </w:p>
        </w:tc>
      </w:tr>
      <w:tr w:rsidR="00A1582E" w:rsidRPr="00CC24A3" w14:paraId="372C6358" w14:textId="77777777" w:rsidTr="00492760">
        <w:tc>
          <w:tcPr>
            <w:tcW w:w="917" w:type="dxa"/>
            <w:shd w:val="clear" w:color="auto" w:fill="FFFFFF" w:themeFill="background1"/>
          </w:tcPr>
          <w:p w14:paraId="3116E336" w14:textId="77777777" w:rsidR="00A1582E" w:rsidRPr="00CC24A3" w:rsidRDefault="00A1582E" w:rsidP="00702D32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 xml:space="preserve">Check </w:t>
            </w:r>
          </w:p>
        </w:tc>
        <w:tc>
          <w:tcPr>
            <w:tcW w:w="9007" w:type="dxa"/>
            <w:gridSpan w:val="6"/>
            <w:shd w:val="clear" w:color="auto" w:fill="FFFFFF" w:themeFill="background1"/>
          </w:tcPr>
          <w:p w14:paraId="5617648F" w14:textId="77777777" w:rsidR="00A1582E" w:rsidRPr="00CC24A3" w:rsidRDefault="00A1582E" w:rsidP="00702D32">
            <w:pPr>
              <w:rPr>
                <w:rFonts w:cstheme="minorHAnsi"/>
              </w:rPr>
            </w:pPr>
          </w:p>
          <w:p w14:paraId="5A79A8E6" w14:textId="7A890362" w:rsidR="00A1582E" w:rsidRPr="00E662BF" w:rsidRDefault="00CE6413" w:rsidP="00702D32">
            <w:pPr>
              <w:rPr>
                <w:rFonts w:cstheme="minorHAnsi"/>
                <w:color w:val="808080" w:themeColor="background1" w:themeShade="80"/>
                <w:sz w:val="16"/>
                <w:szCs w:val="16"/>
              </w:rPr>
            </w:pPr>
            <w:r>
              <w:rPr>
                <w:rFonts w:cstheme="minorHAnsi"/>
                <w:color w:val="808080" w:themeColor="background1" w:themeShade="80"/>
                <w:sz w:val="16"/>
                <w:szCs w:val="16"/>
              </w:rPr>
              <w:t xml:space="preserve">Teacher will ask what each mean and explain the task. </w:t>
            </w:r>
          </w:p>
          <w:p w14:paraId="08516F6D" w14:textId="77777777" w:rsidR="00A1582E" w:rsidRPr="00CC24A3" w:rsidRDefault="00A1582E" w:rsidP="00702D32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A1582E" w:rsidRPr="00CC24A3" w14:paraId="166E1D82" w14:textId="77777777" w:rsidTr="00492760">
        <w:tc>
          <w:tcPr>
            <w:tcW w:w="917" w:type="dxa"/>
            <w:shd w:val="clear" w:color="auto" w:fill="FFFFFF" w:themeFill="background1"/>
          </w:tcPr>
          <w:p w14:paraId="3CEBEA08" w14:textId="77777777" w:rsidR="00A1582E" w:rsidRPr="00CC24A3" w:rsidRDefault="00A1582E" w:rsidP="00702D32">
            <w:pPr>
              <w:rPr>
                <w:rFonts w:cstheme="minorHAnsi"/>
              </w:rPr>
            </w:pPr>
          </w:p>
        </w:tc>
        <w:tc>
          <w:tcPr>
            <w:tcW w:w="4612" w:type="dxa"/>
            <w:gridSpan w:val="3"/>
            <w:shd w:val="clear" w:color="auto" w:fill="FFFFFF" w:themeFill="background1"/>
          </w:tcPr>
          <w:p w14:paraId="797A3D66" w14:textId="77777777" w:rsidR="000E10D0" w:rsidRDefault="00A1582E" w:rsidP="00702D32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 xml:space="preserve">Provide Model: </w:t>
            </w:r>
          </w:p>
          <w:p w14:paraId="198D43A4" w14:textId="77777777" w:rsidR="00A1582E" w:rsidRPr="00CC24A3" w:rsidRDefault="00A1582E" w:rsidP="00702D32">
            <w:pPr>
              <w:rPr>
                <w:rFonts w:cstheme="minorHAnsi"/>
                <w:color w:val="0F3DCD" w:themeColor="accent5" w:themeShade="BF"/>
                <w:sz w:val="16"/>
                <w:szCs w:val="16"/>
              </w:rPr>
            </w:pPr>
          </w:p>
          <w:p w14:paraId="5B68BA00" w14:textId="77777777" w:rsidR="00A1582E" w:rsidRPr="00CC24A3" w:rsidRDefault="00A1582E" w:rsidP="00702D32">
            <w:pPr>
              <w:rPr>
                <w:rFonts w:cstheme="minorHAnsi"/>
              </w:rPr>
            </w:pPr>
          </w:p>
          <w:p w14:paraId="5BB48085" w14:textId="77777777" w:rsidR="00A1582E" w:rsidRPr="00CC24A3" w:rsidRDefault="00A1582E" w:rsidP="00702D32">
            <w:pPr>
              <w:rPr>
                <w:rFonts w:cstheme="minorHAnsi"/>
              </w:rPr>
            </w:pPr>
          </w:p>
        </w:tc>
        <w:tc>
          <w:tcPr>
            <w:tcW w:w="4395" w:type="dxa"/>
            <w:gridSpan w:val="3"/>
            <w:shd w:val="clear" w:color="auto" w:fill="FFFFFF" w:themeFill="background1"/>
          </w:tcPr>
          <w:p w14:paraId="36B34516" w14:textId="1447C334" w:rsidR="00A1582E" w:rsidRPr="00CC24A3" w:rsidRDefault="006F0F03" w:rsidP="00702D3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  <w:tr w:rsidR="00A1582E" w:rsidRPr="00CC24A3" w14:paraId="45226ADF" w14:textId="77777777" w:rsidTr="00492760">
        <w:tc>
          <w:tcPr>
            <w:tcW w:w="917" w:type="dxa"/>
            <w:shd w:val="clear" w:color="auto" w:fill="FFFFFF" w:themeFill="background1"/>
          </w:tcPr>
          <w:p w14:paraId="196EC6C4" w14:textId="77777777" w:rsidR="00A1582E" w:rsidRPr="00CC24A3" w:rsidRDefault="00A1582E" w:rsidP="00702D32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 xml:space="preserve">Check </w:t>
            </w:r>
          </w:p>
        </w:tc>
        <w:tc>
          <w:tcPr>
            <w:tcW w:w="9007" w:type="dxa"/>
            <w:gridSpan w:val="6"/>
            <w:shd w:val="clear" w:color="auto" w:fill="FFFFFF" w:themeFill="background1"/>
          </w:tcPr>
          <w:p w14:paraId="33F7D13A" w14:textId="77777777" w:rsidR="00A1582E" w:rsidRPr="006F56B2" w:rsidRDefault="00A1582E" w:rsidP="007901B4">
            <w:pPr>
              <w:rPr>
                <w:rFonts w:cstheme="minorHAnsi"/>
                <w:color w:val="808080" w:themeColor="background1" w:themeShade="80"/>
              </w:rPr>
            </w:pPr>
          </w:p>
        </w:tc>
      </w:tr>
      <w:tr w:rsidR="00492760" w:rsidRPr="00CC24A3" w14:paraId="7C471DE5" w14:textId="77777777" w:rsidTr="00492760">
        <w:tc>
          <w:tcPr>
            <w:tcW w:w="917" w:type="dxa"/>
            <w:shd w:val="clear" w:color="auto" w:fill="FFFFFF" w:themeFill="background1"/>
          </w:tcPr>
          <w:p w14:paraId="55C19523" w14:textId="79998231" w:rsidR="00492760" w:rsidRPr="00CC24A3" w:rsidRDefault="00492760" w:rsidP="00492760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>5 minutes</w:t>
            </w:r>
          </w:p>
        </w:tc>
        <w:tc>
          <w:tcPr>
            <w:tcW w:w="9007" w:type="dxa"/>
            <w:gridSpan w:val="6"/>
            <w:shd w:val="clear" w:color="auto" w:fill="FFFFFF" w:themeFill="background1"/>
          </w:tcPr>
          <w:p w14:paraId="5033AC0F" w14:textId="1B60FC34" w:rsidR="00492760" w:rsidRPr="00791263" w:rsidRDefault="00492760" w:rsidP="00492760">
            <w:pPr>
              <w:rPr>
                <w:rFonts w:cstheme="minorHAnsi"/>
                <w:i/>
                <w:color w:val="3764F0" w:themeColor="text2"/>
                <w:sz w:val="16"/>
                <w:szCs w:val="16"/>
              </w:rPr>
            </w:pPr>
            <w:r>
              <w:rPr>
                <w:rFonts w:cstheme="minorHAnsi"/>
                <w:b/>
              </w:rPr>
              <w:t>Continued learning</w:t>
            </w:r>
            <w:r w:rsidRPr="00CC24A3">
              <w:rPr>
                <w:rFonts w:cstheme="minorHAnsi"/>
              </w:rPr>
              <w:t xml:space="preserve">: </w:t>
            </w:r>
            <w:r w:rsidRPr="00A26320"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 xml:space="preserve">(Present material in small steps) </w:t>
            </w:r>
          </w:p>
          <w:p w14:paraId="695CAC5D" w14:textId="77777777" w:rsidR="00492760" w:rsidRPr="00791263" w:rsidRDefault="00492760" w:rsidP="00492760">
            <w:pPr>
              <w:rPr>
                <w:rFonts w:cstheme="minorHAnsi"/>
                <w:i/>
                <w:color w:val="3764F0" w:themeColor="text2"/>
                <w:sz w:val="16"/>
                <w:szCs w:val="16"/>
              </w:rPr>
            </w:pPr>
          </w:p>
          <w:p w14:paraId="0C0A2556" w14:textId="77777777" w:rsidR="00492760" w:rsidRPr="00CC24A3" w:rsidRDefault="00492760" w:rsidP="007901B4">
            <w:pPr>
              <w:rPr>
                <w:rFonts w:cstheme="minorHAnsi"/>
              </w:rPr>
            </w:pPr>
          </w:p>
        </w:tc>
      </w:tr>
      <w:tr w:rsidR="00492760" w:rsidRPr="00CC24A3" w14:paraId="19E06C08" w14:textId="77777777" w:rsidTr="00492760">
        <w:tc>
          <w:tcPr>
            <w:tcW w:w="917" w:type="dxa"/>
            <w:shd w:val="clear" w:color="auto" w:fill="FFFFFF" w:themeFill="background1"/>
          </w:tcPr>
          <w:p w14:paraId="788841F9" w14:textId="69520770" w:rsidR="00492760" w:rsidRPr="00CC24A3" w:rsidRDefault="00492760" w:rsidP="00492760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 xml:space="preserve">Check </w:t>
            </w:r>
          </w:p>
        </w:tc>
        <w:tc>
          <w:tcPr>
            <w:tcW w:w="4612" w:type="dxa"/>
            <w:gridSpan w:val="3"/>
            <w:shd w:val="clear" w:color="auto" w:fill="FFFFFF" w:themeFill="background1"/>
          </w:tcPr>
          <w:p w14:paraId="0AF44A01" w14:textId="20186375" w:rsidR="00492760" w:rsidRPr="00A26320" w:rsidRDefault="007C7A5B" w:rsidP="00492760">
            <w:pPr>
              <w:rPr>
                <w:rFonts w:cstheme="minorHAnsi"/>
                <w:color w:val="808080" w:themeColor="background1" w:themeShade="80"/>
                <w:szCs w:val="20"/>
              </w:rPr>
            </w:pPr>
            <w:r>
              <w:rPr>
                <w:rFonts w:cstheme="minorHAnsi"/>
                <w:i/>
                <w:color w:val="808080" w:themeColor="background1" w:themeShade="80"/>
                <w:sz w:val="16"/>
                <w:szCs w:val="16"/>
              </w:rPr>
              <w:t xml:space="preserve">. </w:t>
            </w:r>
          </w:p>
          <w:p w14:paraId="1E57EA84" w14:textId="77777777" w:rsidR="00492760" w:rsidRPr="00791263" w:rsidRDefault="00492760" w:rsidP="00492760">
            <w:pPr>
              <w:rPr>
                <w:rFonts w:cstheme="minorHAnsi"/>
                <w:b/>
              </w:rPr>
            </w:pPr>
          </w:p>
        </w:tc>
        <w:tc>
          <w:tcPr>
            <w:tcW w:w="4395" w:type="dxa"/>
            <w:gridSpan w:val="3"/>
            <w:shd w:val="clear" w:color="auto" w:fill="FFFFFF" w:themeFill="background1"/>
          </w:tcPr>
          <w:p w14:paraId="2DCC8393" w14:textId="77777777" w:rsidR="00492760" w:rsidRPr="00CC24A3" w:rsidRDefault="00492760" w:rsidP="00492760">
            <w:pPr>
              <w:rPr>
                <w:rFonts w:cstheme="minorHAnsi"/>
              </w:rPr>
            </w:pPr>
          </w:p>
        </w:tc>
      </w:tr>
      <w:tr w:rsidR="00492760" w:rsidRPr="00CC24A3" w14:paraId="26120E8E" w14:textId="77777777" w:rsidTr="00492760">
        <w:tc>
          <w:tcPr>
            <w:tcW w:w="917" w:type="dxa"/>
            <w:shd w:val="clear" w:color="auto" w:fill="FFFFFF" w:themeFill="background1"/>
          </w:tcPr>
          <w:p w14:paraId="4F52C93C" w14:textId="6CE67925" w:rsidR="00492760" w:rsidRPr="00CC24A3" w:rsidRDefault="006F0F03" w:rsidP="0049276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 minutes</w:t>
            </w:r>
          </w:p>
        </w:tc>
        <w:tc>
          <w:tcPr>
            <w:tcW w:w="4612" w:type="dxa"/>
            <w:gridSpan w:val="3"/>
            <w:shd w:val="clear" w:color="auto" w:fill="FFFFFF" w:themeFill="background1"/>
          </w:tcPr>
          <w:p w14:paraId="35FEE421" w14:textId="123AAA60" w:rsidR="00492760" w:rsidRPr="00791263" w:rsidRDefault="00492760" w:rsidP="00492760">
            <w:pPr>
              <w:rPr>
                <w:rFonts w:cstheme="minorHAnsi"/>
                <w:i/>
                <w:color w:val="3764F0" w:themeColor="text2"/>
                <w:sz w:val="16"/>
                <w:szCs w:val="16"/>
              </w:rPr>
            </w:pPr>
            <w:r w:rsidRPr="00791263">
              <w:rPr>
                <w:rFonts w:cstheme="minorHAnsi"/>
                <w:b/>
              </w:rPr>
              <w:t xml:space="preserve">Review of Learning: </w:t>
            </w:r>
          </w:p>
          <w:p w14:paraId="48AF370F" w14:textId="62AC3081" w:rsidR="00492760" w:rsidRPr="00791263" w:rsidRDefault="00492760" w:rsidP="00492760">
            <w:pPr>
              <w:rPr>
                <w:rFonts w:cstheme="minorHAnsi"/>
                <w:color w:val="3764F0" w:themeColor="text2"/>
                <w:szCs w:val="20"/>
              </w:rPr>
            </w:pPr>
          </w:p>
        </w:tc>
        <w:tc>
          <w:tcPr>
            <w:tcW w:w="4395" w:type="dxa"/>
            <w:gridSpan w:val="3"/>
            <w:shd w:val="clear" w:color="auto" w:fill="FFFFFF" w:themeFill="background1"/>
          </w:tcPr>
          <w:p w14:paraId="04E025AD" w14:textId="05E36B19" w:rsidR="00492760" w:rsidRPr="00CC24A3" w:rsidRDefault="00492760" w:rsidP="00492760">
            <w:pPr>
              <w:rPr>
                <w:rFonts w:cstheme="minorHAnsi"/>
              </w:rPr>
            </w:pPr>
          </w:p>
        </w:tc>
      </w:tr>
      <w:tr w:rsidR="00492760" w:rsidRPr="00CC24A3" w14:paraId="4371474E" w14:textId="77777777" w:rsidTr="00492760">
        <w:tc>
          <w:tcPr>
            <w:tcW w:w="917" w:type="dxa"/>
            <w:shd w:val="clear" w:color="auto" w:fill="FFFFFF" w:themeFill="background1"/>
          </w:tcPr>
          <w:p w14:paraId="1DC5139D" w14:textId="77777777" w:rsidR="00492760" w:rsidRPr="00CC24A3" w:rsidRDefault="00492760" w:rsidP="00492760">
            <w:pPr>
              <w:rPr>
                <w:rFonts w:cstheme="minorHAnsi"/>
                <w:b/>
              </w:rPr>
            </w:pPr>
            <w:r w:rsidRPr="00CC24A3">
              <w:rPr>
                <w:rFonts w:cstheme="minorHAnsi"/>
                <w:b/>
              </w:rPr>
              <w:t>Check</w:t>
            </w:r>
          </w:p>
        </w:tc>
        <w:tc>
          <w:tcPr>
            <w:tcW w:w="9007" w:type="dxa"/>
            <w:gridSpan w:val="6"/>
            <w:shd w:val="clear" w:color="auto" w:fill="FFFFFF" w:themeFill="background1"/>
          </w:tcPr>
          <w:p w14:paraId="6371D2B8" w14:textId="77777777" w:rsidR="00492760" w:rsidRPr="00CC24A3" w:rsidRDefault="00492760" w:rsidP="00492760">
            <w:pPr>
              <w:rPr>
                <w:rFonts w:cstheme="minorHAnsi"/>
                <w:i/>
                <w:color w:val="0F3DCD" w:themeColor="accent5" w:themeShade="BF"/>
                <w:sz w:val="16"/>
                <w:szCs w:val="16"/>
              </w:rPr>
            </w:pPr>
          </w:p>
          <w:p w14:paraId="20ADB7CF" w14:textId="77777777" w:rsidR="00492760" w:rsidRPr="00CC24A3" w:rsidRDefault="00492760" w:rsidP="00492760">
            <w:pPr>
              <w:rPr>
                <w:rFonts w:cstheme="minorHAnsi"/>
                <w:i/>
                <w:color w:val="0F3DCD" w:themeColor="accent5" w:themeShade="BF"/>
                <w:sz w:val="16"/>
                <w:szCs w:val="16"/>
              </w:rPr>
            </w:pPr>
          </w:p>
        </w:tc>
      </w:tr>
      <w:tr w:rsidR="00492760" w:rsidRPr="00CC24A3" w14:paraId="2B737B2E" w14:textId="77777777" w:rsidTr="005126BF">
        <w:tc>
          <w:tcPr>
            <w:tcW w:w="9924" w:type="dxa"/>
            <w:gridSpan w:val="7"/>
            <w:shd w:val="clear" w:color="auto" w:fill="F2F2F2" w:themeFill="background1" w:themeFillShade="F2"/>
          </w:tcPr>
          <w:p w14:paraId="6BC963A2" w14:textId="77777777" w:rsidR="00492760" w:rsidRPr="005126BF" w:rsidRDefault="00492760" w:rsidP="00492760">
            <w:pPr>
              <w:rPr>
                <w:rFonts w:cstheme="minorHAnsi"/>
                <w:b/>
                <w:bCs/>
              </w:rPr>
            </w:pPr>
            <w:r w:rsidRPr="005126BF">
              <w:rPr>
                <w:rFonts w:cstheme="minorHAnsi"/>
                <w:b/>
                <w:bCs/>
              </w:rPr>
              <w:t>Evaluation</w:t>
            </w:r>
          </w:p>
          <w:p w14:paraId="28003810" w14:textId="210ED98C" w:rsidR="00492760" w:rsidRPr="00CC24A3" w:rsidRDefault="00492760" w:rsidP="00492760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(To be </w:t>
            </w:r>
            <w:r>
              <w:rPr>
                <w:rFonts w:cstheme="minorHAnsi"/>
              </w:rPr>
              <w:t>completed</w:t>
            </w:r>
            <w:r w:rsidRPr="00CC24A3">
              <w:rPr>
                <w:rFonts w:cstheme="minorHAnsi"/>
              </w:rPr>
              <w:t xml:space="preserve"> after the</w:t>
            </w:r>
            <w:r>
              <w:rPr>
                <w:rFonts w:cstheme="minorHAnsi"/>
              </w:rPr>
              <w:t xml:space="preserve"> lesson</w:t>
            </w:r>
            <w:r w:rsidRPr="00CC24A3">
              <w:rPr>
                <w:rFonts w:cstheme="minorHAnsi"/>
              </w:rPr>
              <w:t>)</w:t>
            </w:r>
          </w:p>
        </w:tc>
      </w:tr>
      <w:tr w:rsidR="00492760" w:rsidRPr="00CC24A3" w14:paraId="6B479CCF" w14:textId="77777777" w:rsidTr="45823C61">
        <w:tc>
          <w:tcPr>
            <w:tcW w:w="9924" w:type="dxa"/>
            <w:gridSpan w:val="7"/>
            <w:shd w:val="clear" w:color="auto" w:fill="FFFFFF" w:themeFill="background1"/>
          </w:tcPr>
          <w:p w14:paraId="0849647D" w14:textId="00905A07" w:rsidR="00492760" w:rsidRPr="00CC24A3" w:rsidRDefault="00492760" w:rsidP="00492760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Pupil Progress: </w:t>
            </w:r>
          </w:p>
          <w:p w14:paraId="02A0BB8C" w14:textId="77777777" w:rsidR="00492760" w:rsidRPr="00CC24A3" w:rsidRDefault="00492760" w:rsidP="00492760">
            <w:pPr>
              <w:rPr>
                <w:rFonts w:cstheme="minorHAnsi"/>
              </w:rPr>
            </w:pPr>
          </w:p>
        </w:tc>
      </w:tr>
      <w:tr w:rsidR="00492760" w:rsidRPr="00CC24A3" w14:paraId="03BCC529" w14:textId="77777777" w:rsidTr="45823C61">
        <w:tc>
          <w:tcPr>
            <w:tcW w:w="9924" w:type="dxa"/>
            <w:gridSpan w:val="7"/>
            <w:shd w:val="clear" w:color="auto" w:fill="FFFFFF" w:themeFill="background1"/>
          </w:tcPr>
          <w:p w14:paraId="7D74C52A" w14:textId="3CDA7E02" w:rsidR="00492760" w:rsidRPr="00CC24A3" w:rsidRDefault="00492760" w:rsidP="007901B4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>Implications for future le</w:t>
            </w:r>
            <w:r>
              <w:rPr>
                <w:rFonts w:cstheme="minorHAnsi"/>
              </w:rPr>
              <w:t>ssons/learning sequences</w:t>
            </w:r>
            <w:r w:rsidRPr="00CC24A3">
              <w:rPr>
                <w:rFonts w:cstheme="minorHAnsi"/>
              </w:rPr>
              <w:t xml:space="preserve">: </w:t>
            </w:r>
          </w:p>
        </w:tc>
      </w:tr>
      <w:tr w:rsidR="00492760" w:rsidRPr="00824A3E" w14:paraId="06601F88" w14:textId="77777777" w:rsidTr="00824A3E">
        <w:tc>
          <w:tcPr>
            <w:tcW w:w="9924" w:type="dxa"/>
            <w:gridSpan w:val="7"/>
            <w:shd w:val="clear" w:color="auto" w:fill="F2F2F2" w:themeFill="background1" w:themeFillShade="F2"/>
          </w:tcPr>
          <w:p w14:paraId="7BE474C2" w14:textId="77777777" w:rsidR="00492760" w:rsidRPr="00824A3E" w:rsidRDefault="00492760" w:rsidP="00492760">
            <w:pPr>
              <w:rPr>
                <w:rFonts w:cstheme="minorHAnsi"/>
                <w:b/>
                <w:bCs/>
              </w:rPr>
            </w:pPr>
            <w:r w:rsidRPr="00824A3E">
              <w:rPr>
                <w:rFonts w:cstheme="minorHAnsi"/>
                <w:b/>
                <w:bCs/>
              </w:rPr>
              <w:t xml:space="preserve">Reflection </w:t>
            </w:r>
          </w:p>
        </w:tc>
      </w:tr>
      <w:tr w:rsidR="00492760" w:rsidRPr="00CC24A3" w14:paraId="0AB58682" w14:textId="77777777" w:rsidTr="45823C61">
        <w:tc>
          <w:tcPr>
            <w:tcW w:w="9924" w:type="dxa"/>
            <w:gridSpan w:val="7"/>
            <w:shd w:val="clear" w:color="auto" w:fill="FFFFFF" w:themeFill="background1"/>
          </w:tcPr>
          <w:p w14:paraId="0E15A037" w14:textId="7A474C2A" w:rsidR="00492760" w:rsidRPr="007901B4" w:rsidRDefault="00492760" w:rsidP="00492760">
            <w:pPr>
              <w:rPr>
                <w:rFonts w:cstheme="minorHAnsi"/>
              </w:rPr>
            </w:pPr>
            <w:r w:rsidRPr="00CC24A3">
              <w:rPr>
                <w:rFonts w:cstheme="minorHAnsi"/>
              </w:rPr>
              <w:t xml:space="preserve">What aspects of the teaching episode were successful? </w:t>
            </w:r>
          </w:p>
          <w:p w14:paraId="6EB0289B" w14:textId="77777777" w:rsidR="00492760" w:rsidRPr="00CC24A3" w:rsidRDefault="00492760" w:rsidP="00492760">
            <w:pPr>
              <w:rPr>
                <w:rFonts w:cstheme="minorHAnsi"/>
              </w:rPr>
            </w:pPr>
          </w:p>
          <w:p w14:paraId="7712BF36" w14:textId="77777777" w:rsidR="00492760" w:rsidRPr="00450713" w:rsidRDefault="00492760" w:rsidP="00492760">
            <w:pPr>
              <w:rPr>
                <w:rFonts w:cstheme="minorHAnsi"/>
                <w:color w:val="808080" w:themeColor="background1" w:themeShade="80"/>
              </w:rPr>
            </w:pPr>
            <w:r w:rsidRPr="00CC24A3">
              <w:rPr>
                <w:rFonts w:cstheme="minorHAnsi"/>
              </w:rPr>
              <w:t xml:space="preserve">What are your action points for your next teaching episode? </w:t>
            </w:r>
          </w:p>
          <w:p w14:paraId="24A5E100" w14:textId="77777777" w:rsidR="00492760" w:rsidRPr="00CC24A3" w:rsidRDefault="00492760" w:rsidP="007901B4">
            <w:pPr>
              <w:rPr>
                <w:rFonts w:cstheme="minorHAnsi"/>
              </w:rPr>
            </w:pPr>
          </w:p>
        </w:tc>
      </w:tr>
    </w:tbl>
    <w:p w14:paraId="66C5B1A1" w14:textId="77777777" w:rsidR="00A1582E" w:rsidRPr="00A1582E" w:rsidRDefault="00A1582E" w:rsidP="00A1582E">
      <w:pPr>
        <w:rPr>
          <w:rFonts w:eastAsia="Constantia"/>
        </w:rPr>
      </w:pPr>
    </w:p>
    <w:sectPr w:rsidR="00A1582E" w:rsidRPr="00A1582E" w:rsidSect="008F41F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2552" w:right="1134" w:bottom="1440" w:left="1134" w:header="851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426E1" w14:textId="77777777" w:rsidR="00837822" w:rsidRDefault="00837822">
      <w:r>
        <w:separator/>
      </w:r>
    </w:p>
    <w:p w14:paraId="5F247275" w14:textId="77777777" w:rsidR="00837822" w:rsidRDefault="00837822"/>
  </w:endnote>
  <w:endnote w:type="continuationSeparator" w:id="0">
    <w:p w14:paraId="24B01887" w14:textId="77777777" w:rsidR="00837822" w:rsidRDefault="00837822">
      <w:r>
        <w:continuationSeparator/>
      </w:r>
    </w:p>
    <w:p w14:paraId="12A9AC97" w14:textId="77777777" w:rsidR="00837822" w:rsidRDefault="00837822"/>
  </w:endnote>
  <w:endnote w:type="continuationNotice" w:id="1">
    <w:p w14:paraId="777AFD71" w14:textId="77777777" w:rsidR="00837822" w:rsidRDefault="008378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7FBFE" w14:textId="77777777" w:rsidR="00D87613" w:rsidRDefault="00D87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D808" w14:textId="35FF5E88" w:rsidR="00BA7465" w:rsidRPr="00687447" w:rsidRDefault="001A48BE" w:rsidP="001A48BE">
    <w:pPr>
      <w:pStyle w:val="Footer"/>
      <w:tabs>
        <w:tab w:val="clear" w:pos="4320"/>
        <w:tab w:val="clear" w:pos="8640"/>
      </w:tabs>
      <w:rPr>
        <w:color w:val="0088CE"/>
      </w:rPr>
    </w:pPr>
    <w:r>
      <w:ptab w:relativeTo="margin" w:alignment="left" w:leader="none"/>
    </w:r>
    <w:hyperlink r:id="rId1" w:history="1">
      <w:r w:rsidR="00BA7465" w:rsidRPr="00F63BD2">
        <w:rPr>
          <w:rStyle w:val="Hyperlink"/>
          <w:rFonts w:cs="Arial"/>
          <w:color w:val="000000" w:themeColor="text1"/>
          <w:u w:val="none"/>
        </w:rPr>
        <w:t>teachfirst.org.uk</w:t>
      </w:r>
    </w:hyperlink>
    <w:r w:rsidRPr="00F63BD2">
      <w:rPr>
        <w:rStyle w:val="Hyperlink"/>
        <w:rFonts w:cs="Arial"/>
        <w:color w:val="000000" w:themeColor="text1"/>
        <w:u w:val="none"/>
      </w:rPr>
      <w:ptab w:relativeTo="margin" w:alignment="center" w:leader="none"/>
    </w:r>
    <w:r w:rsidR="000B61D1" w:rsidRPr="00F63BD2">
      <w:rPr>
        <w:rFonts w:cs="Arial"/>
        <w:color w:val="000000" w:themeColor="text1"/>
      </w:rPr>
      <w:t xml:space="preserve">Page | </w:t>
    </w:r>
    <w:r w:rsidR="000B61D1" w:rsidRPr="00F63BD2">
      <w:rPr>
        <w:rFonts w:cs="Arial"/>
        <w:color w:val="000000" w:themeColor="text1"/>
      </w:rPr>
      <w:fldChar w:fldCharType="begin"/>
    </w:r>
    <w:r w:rsidR="000B61D1" w:rsidRPr="00F63BD2">
      <w:rPr>
        <w:rFonts w:cs="Arial"/>
        <w:color w:val="000000" w:themeColor="text1"/>
      </w:rPr>
      <w:instrText xml:space="preserve"> PAGE   \* MERGEFORMAT </w:instrText>
    </w:r>
    <w:r w:rsidR="000B61D1" w:rsidRPr="00F63BD2">
      <w:rPr>
        <w:rFonts w:cs="Arial"/>
        <w:color w:val="000000" w:themeColor="text1"/>
      </w:rPr>
      <w:fldChar w:fldCharType="separate"/>
    </w:r>
    <w:r w:rsidR="00617AD8">
      <w:rPr>
        <w:rFonts w:cs="Arial"/>
        <w:noProof/>
        <w:color w:val="000000" w:themeColor="text1"/>
      </w:rPr>
      <w:t>2</w:t>
    </w:r>
    <w:r w:rsidR="000B61D1" w:rsidRPr="00F63BD2">
      <w:rPr>
        <w:rFonts w:cs="Arial"/>
        <w:noProof/>
        <w:color w:val="000000" w:themeColor="text1"/>
      </w:rPr>
      <w:fldChar w:fldCharType="end"/>
    </w:r>
    <w:r w:rsidRPr="00F63BD2">
      <w:rPr>
        <w:rFonts w:cs="Arial"/>
        <w:noProof/>
        <w:color w:val="000000" w:themeColor="text1"/>
      </w:rPr>
      <w:ptab w:relativeTo="margin" w:alignment="right" w:leader="none"/>
    </w:r>
    <w:r w:rsidR="00156C60">
      <w:rPr>
        <w:rFonts w:cs="Arial"/>
        <w:noProof/>
        <w:color w:val="000000" w:themeColor="text1"/>
      </w:rPr>
      <w:t>R</w:t>
    </w:r>
    <w:r w:rsidR="000B61D1" w:rsidRPr="00F63BD2">
      <w:rPr>
        <w:rFonts w:cs="Arial"/>
        <w:color w:val="000000" w:themeColor="text1"/>
      </w:rPr>
      <w:t xml:space="preserve">egistered </w:t>
    </w:r>
    <w:r w:rsidR="00BA7465" w:rsidRPr="00F63BD2">
      <w:rPr>
        <w:rFonts w:cs="Arial"/>
        <w:color w:val="000000" w:themeColor="text1"/>
      </w:rPr>
      <w:t>charity, no. 1098294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4F54" w14:textId="77777777" w:rsidR="008F1590" w:rsidRDefault="008F1590" w:rsidP="008F1590">
    <w:pPr>
      <w:pStyle w:val="Footer"/>
      <w:tabs>
        <w:tab w:val="clear" w:pos="4320"/>
        <w:tab w:val="clear" w:pos="8640"/>
        <w:tab w:val="center" w:pos="4820"/>
        <w:tab w:val="right" w:pos="963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5D4AF" w14:textId="77777777" w:rsidR="00837822" w:rsidRDefault="00837822">
      <w:r>
        <w:separator/>
      </w:r>
    </w:p>
    <w:p w14:paraId="7D6CE043" w14:textId="77777777" w:rsidR="00837822" w:rsidRDefault="00837822"/>
  </w:footnote>
  <w:footnote w:type="continuationSeparator" w:id="0">
    <w:p w14:paraId="5A6AD8A6" w14:textId="77777777" w:rsidR="00837822" w:rsidRDefault="00837822">
      <w:r>
        <w:continuationSeparator/>
      </w:r>
    </w:p>
    <w:p w14:paraId="5006439A" w14:textId="77777777" w:rsidR="00837822" w:rsidRDefault="00837822"/>
  </w:footnote>
  <w:footnote w:type="continuationNotice" w:id="1">
    <w:p w14:paraId="3E689D73" w14:textId="77777777" w:rsidR="00837822" w:rsidRDefault="008378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843E" w14:textId="77777777" w:rsidR="00D87613" w:rsidRDefault="00D87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3E216" w14:textId="63759B43" w:rsidR="001D595D" w:rsidRPr="000B61D1" w:rsidRDefault="00CE397D" w:rsidP="00EC219F">
    <w:pPr>
      <w:pStyle w:val="NoSpacing"/>
      <w:spacing w:line="276" w:lineRule="auto"/>
      <w:ind w:left="4253"/>
      <w:jc w:val="right"/>
      <w:rPr>
        <w:color w:val="0088CE"/>
      </w:rPr>
    </w:pPr>
    <w:r>
      <w:rPr>
        <w:noProof/>
        <w:color w:val="0088CE"/>
        <w:lang w:val="en-GB" w:eastAsia="en-GB"/>
      </w:rPr>
      <w:drawing>
        <wp:anchor distT="0" distB="0" distL="114300" distR="114300" simplePos="0" relativeHeight="251658240" behindDoc="1" locked="0" layoutInCell="1" allowOverlap="1" wp14:anchorId="770BA3FC" wp14:editId="31D23DBF">
          <wp:simplePos x="0" y="0"/>
          <wp:positionH relativeFrom="column">
            <wp:posOffset>-361950</wp:posOffset>
          </wp:positionH>
          <wp:positionV relativeFrom="paragraph">
            <wp:posOffset>-201295</wp:posOffset>
          </wp:positionV>
          <wp:extent cx="2511557" cy="91745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F_landscape_RGB_70mmx33m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1557" cy="917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9B747" w14:textId="77777777" w:rsidR="00D87613" w:rsidRDefault="00D876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404"/>
    <w:multiLevelType w:val="hybridMultilevel"/>
    <w:tmpl w:val="DC4AA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F67CE"/>
    <w:multiLevelType w:val="hybridMultilevel"/>
    <w:tmpl w:val="4A6CA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C662E"/>
    <w:multiLevelType w:val="hybridMultilevel"/>
    <w:tmpl w:val="7AD47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F4894"/>
    <w:multiLevelType w:val="hybridMultilevel"/>
    <w:tmpl w:val="3BB27AC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B8225F7"/>
    <w:multiLevelType w:val="hybridMultilevel"/>
    <w:tmpl w:val="BF166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82EA5"/>
    <w:multiLevelType w:val="hybridMultilevel"/>
    <w:tmpl w:val="E0B87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078DC"/>
    <w:multiLevelType w:val="hybridMultilevel"/>
    <w:tmpl w:val="4E9896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A511A"/>
    <w:multiLevelType w:val="hybridMultilevel"/>
    <w:tmpl w:val="37622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32999"/>
    <w:multiLevelType w:val="hybridMultilevel"/>
    <w:tmpl w:val="BDC82BDC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A232B"/>
    <w:multiLevelType w:val="hybridMultilevel"/>
    <w:tmpl w:val="CE621B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665D8"/>
    <w:multiLevelType w:val="hybridMultilevel"/>
    <w:tmpl w:val="DBACF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9185E"/>
    <w:multiLevelType w:val="hybridMultilevel"/>
    <w:tmpl w:val="17CAE7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C0E62"/>
    <w:multiLevelType w:val="multilevel"/>
    <w:tmpl w:val="135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6217F0"/>
    <w:multiLevelType w:val="hybridMultilevel"/>
    <w:tmpl w:val="23D65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917C2"/>
    <w:multiLevelType w:val="hybridMultilevel"/>
    <w:tmpl w:val="50E85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309EE"/>
    <w:multiLevelType w:val="hybridMultilevel"/>
    <w:tmpl w:val="2DCC5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E7169"/>
    <w:multiLevelType w:val="hybridMultilevel"/>
    <w:tmpl w:val="54747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647FA"/>
    <w:multiLevelType w:val="hybridMultilevel"/>
    <w:tmpl w:val="273226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B0CE5"/>
    <w:multiLevelType w:val="hybridMultilevel"/>
    <w:tmpl w:val="EEACC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13ABE"/>
    <w:multiLevelType w:val="hybridMultilevel"/>
    <w:tmpl w:val="792E3B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56D40"/>
    <w:multiLevelType w:val="hybridMultilevel"/>
    <w:tmpl w:val="A06AA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8"/>
  </w:num>
  <w:num w:numId="3">
    <w:abstractNumId w:val="17"/>
  </w:num>
  <w:num w:numId="4">
    <w:abstractNumId w:val="20"/>
  </w:num>
  <w:num w:numId="5">
    <w:abstractNumId w:val="0"/>
  </w:num>
  <w:num w:numId="6">
    <w:abstractNumId w:val="6"/>
  </w:num>
  <w:num w:numId="7">
    <w:abstractNumId w:val="3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4"/>
  </w:num>
  <w:num w:numId="10">
    <w:abstractNumId w:val="15"/>
  </w:num>
  <w:num w:numId="11">
    <w:abstractNumId w:val="5"/>
  </w:num>
  <w:num w:numId="12">
    <w:abstractNumId w:val="12"/>
  </w:num>
  <w:num w:numId="13">
    <w:abstractNumId w:val="10"/>
  </w:num>
  <w:num w:numId="14">
    <w:abstractNumId w:val="12"/>
  </w:num>
  <w:num w:numId="15">
    <w:abstractNumId w:val="5"/>
  </w:num>
  <w:num w:numId="16">
    <w:abstractNumId w:val="12"/>
  </w:num>
  <w:num w:numId="17">
    <w:abstractNumId w:val="5"/>
  </w:num>
  <w:num w:numId="18">
    <w:abstractNumId w:val="9"/>
  </w:num>
  <w:num w:numId="19">
    <w:abstractNumId w:val="8"/>
  </w:num>
  <w:num w:numId="20">
    <w:abstractNumId w:val="16"/>
  </w:num>
  <w:num w:numId="21">
    <w:abstractNumId w:val="1"/>
  </w:num>
  <w:num w:numId="22">
    <w:abstractNumId w:val="14"/>
  </w:num>
  <w:num w:numId="23">
    <w:abstractNumId w:val="11"/>
  </w:num>
  <w:num w:numId="24">
    <w:abstractNumId w:val="1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4"/>
    <w:rsid w:val="00021D1A"/>
    <w:rsid w:val="00026F39"/>
    <w:rsid w:val="000364FC"/>
    <w:rsid w:val="0004498A"/>
    <w:rsid w:val="000574F2"/>
    <w:rsid w:val="00064CD3"/>
    <w:rsid w:val="00067DE4"/>
    <w:rsid w:val="00077079"/>
    <w:rsid w:val="00084014"/>
    <w:rsid w:val="000B05EF"/>
    <w:rsid w:val="000B61D1"/>
    <w:rsid w:val="000C3F55"/>
    <w:rsid w:val="000C4AC5"/>
    <w:rsid w:val="000C5ABC"/>
    <w:rsid w:val="000D2517"/>
    <w:rsid w:val="000D6880"/>
    <w:rsid w:val="000E0380"/>
    <w:rsid w:val="000E10D0"/>
    <w:rsid w:val="000E1896"/>
    <w:rsid w:val="000E43B2"/>
    <w:rsid w:val="00113EBA"/>
    <w:rsid w:val="0012645B"/>
    <w:rsid w:val="0014146F"/>
    <w:rsid w:val="00156C60"/>
    <w:rsid w:val="00156F9E"/>
    <w:rsid w:val="00164CE4"/>
    <w:rsid w:val="00170564"/>
    <w:rsid w:val="00171313"/>
    <w:rsid w:val="00172413"/>
    <w:rsid w:val="001834D5"/>
    <w:rsid w:val="001A48BE"/>
    <w:rsid w:val="001C2A8B"/>
    <w:rsid w:val="001C5134"/>
    <w:rsid w:val="001D19EE"/>
    <w:rsid w:val="001D595D"/>
    <w:rsid w:val="001E5EE8"/>
    <w:rsid w:val="001F0F3B"/>
    <w:rsid w:val="001F3084"/>
    <w:rsid w:val="00214639"/>
    <w:rsid w:val="00217E8F"/>
    <w:rsid w:val="00227AFA"/>
    <w:rsid w:val="002365E2"/>
    <w:rsid w:val="00243811"/>
    <w:rsid w:val="00244D8B"/>
    <w:rsid w:val="0024589E"/>
    <w:rsid w:val="00251EBE"/>
    <w:rsid w:val="002662C0"/>
    <w:rsid w:val="00280263"/>
    <w:rsid w:val="00281956"/>
    <w:rsid w:val="002910F8"/>
    <w:rsid w:val="002A4436"/>
    <w:rsid w:val="002B340E"/>
    <w:rsid w:val="002C47C7"/>
    <w:rsid w:val="002C7787"/>
    <w:rsid w:val="002D06E1"/>
    <w:rsid w:val="002D44AC"/>
    <w:rsid w:val="002F141E"/>
    <w:rsid w:val="002F5C76"/>
    <w:rsid w:val="003266FD"/>
    <w:rsid w:val="003343B3"/>
    <w:rsid w:val="00336C9F"/>
    <w:rsid w:val="00351E56"/>
    <w:rsid w:val="0038032B"/>
    <w:rsid w:val="003830A9"/>
    <w:rsid w:val="00384668"/>
    <w:rsid w:val="00386A77"/>
    <w:rsid w:val="00387A4A"/>
    <w:rsid w:val="003951DF"/>
    <w:rsid w:val="00396CE5"/>
    <w:rsid w:val="00397F5F"/>
    <w:rsid w:val="003A7C76"/>
    <w:rsid w:val="003B355D"/>
    <w:rsid w:val="003B4FB9"/>
    <w:rsid w:val="003B5169"/>
    <w:rsid w:val="003D40D6"/>
    <w:rsid w:val="003E37C7"/>
    <w:rsid w:val="0040024A"/>
    <w:rsid w:val="004005AC"/>
    <w:rsid w:val="00405194"/>
    <w:rsid w:val="004137F8"/>
    <w:rsid w:val="004331B6"/>
    <w:rsid w:val="00441F04"/>
    <w:rsid w:val="00444647"/>
    <w:rsid w:val="00447E4A"/>
    <w:rsid w:val="00450713"/>
    <w:rsid w:val="00455E99"/>
    <w:rsid w:val="00455FF5"/>
    <w:rsid w:val="004653D4"/>
    <w:rsid w:val="004664BF"/>
    <w:rsid w:val="0047667D"/>
    <w:rsid w:val="00480EE4"/>
    <w:rsid w:val="00492760"/>
    <w:rsid w:val="004A708A"/>
    <w:rsid w:val="004B426E"/>
    <w:rsid w:val="004D08E0"/>
    <w:rsid w:val="004D41CC"/>
    <w:rsid w:val="004D689A"/>
    <w:rsid w:val="004E32B2"/>
    <w:rsid w:val="004E4E5F"/>
    <w:rsid w:val="004E7B1F"/>
    <w:rsid w:val="004F0089"/>
    <w:rsid w:val="004F1155"/>
    <w:rsid w:val="004F11C2"/>
    <w:rsid w:val="004F4FC6"/>
    <w:rsid w:val="00502F0E"/>
    <w:rsid w:val="00503D68"/>
    <w:rsid w:val="00504B72"/>
    <w:rsid w:val="005052E5"/>
    <w:rsid w:val="00507E33"/>
    <w:rsid w:val="005120AE"/>
    <w:rsid w:val="00512298"/>
    <w:rsid w:val="005126BF"/>
    <w:rsid w:val="00512C64"/>
    <w:rsid w:val="00513A07"/>
    <w:rsid w:val="00514097"/>
    <w:rsid w:val="005159A0"/>
    <w:rsid w:val="00527BAD"/>
    <w:rsid w:val="0054003C"/>
    <w:rsid w:val="00555FB0"/>
    <w:rsid w:val="005572D5"/>
    <w:rsid w:val="005A19C1"/>
    <w:rsid w:val="005B3E85"/>
    <w:rsid w:val="005D0A83"/>
    <w:rsid w:val="00602216"/>
    <w:rsid w:val="00604433"/>
    <w:rsid w:val="00606189"/>
    <w:rsid w:val="00614392"/>
    <w:rsid w:val="0061626F"/>
    <w:rsid w:val="00617916"/>
    <w:rsid w:val="00617AD8"/>
    <w:rsid w:val="00620E73"/>
    <w:rsid w:val="0062292A"/>
    <w:rsid w:val="00625168"/>
    <w:rsid w:val="0062660B"/>
    <w:rsid w:val="00633EA1"/>
    <w:rsid w:val="00637675"/>
    <w:rsid w:val="00662409"/>
    <w:rsid w:val="00672559"/>
    <w:rsid w:val="00674A26"/>
    <w:rsid w:val="00674C8B"/>
    <w:rsid w:val="00680857"/>
    <w:rsid w:val="00687447"/>
    <w:rsid w:val="00694F82"/>
    <w:rsid w:val="00696C43"/>
    <w:rsid w:val="006A5957"/>
    <w:rsid w:val="006A7FBC"/>
    <w:rsid w:val="006B32A8"/>
    <w:rsid w:val="006B499A"/>
    <w:rsid w:val="006C4B3F"/>
    <w:rsid w:val="006C62D5"/>
    <w:rsid w:val="006D2751"/>
    <w:rsid w:val="006E057A"/>
    <w:rsid w:val="006E451D"/>
    <w:rsid w:val="006F005B"/>
    <w:rsid w:val="006F0F03"/>
    <w:rsid w:val="006F56B2"/>
    <w:rsid w:val="007004D7"/>
    <w:rsid w:val="00720BC0"/>
    <w:rsid w:val="0072259A"/>
    <w:rsid w:val="007329CC"/>
    <w:rsid w:val="00735394"/>
    <w:rsid w:val="007362AF"/>
    <w:rsid w:val="00753548"/>
    <w:rsid w:val="00753F2F"/>
    <w:rsid w:val="00756FF1"/>
    <w:rsid w:val="00765FE5"/>
    <w:rsid w:val="007713B7"/>
    <w:rsid w:val="007755D6"/>
    <w:rsid w:val="00780122"/>
    <w:rsid w:val="007819AC"/>
    <w:rsid w:val="007901B4"/>
    <w:rsid w:val="00791263"/>
    <w:rsid w:val="007A2D7C"/>
    <w:rsid w:val="007A37E7"/>
    <w:rsid w:val="007A5475"/>
    <w:rsid w:val="007B0CD5"/>
    <w:rsid w:val="007B2EBD"/>
    <w:rsid w:val="007B36A7"/>
    <w:rsid w:val="007B62F0"/>
    <w:rsid w:val="007C677E"/>
    <w:rsid w:val="007C7497"/>
    <w:rsid w:val="007C7A5B"/>
    <w:rsid w:val="007C7F27"/>
    <w:rsid w:val="007C7F41"/>
    <w:rsid w:val="007E2598"/>
    <w:rsid w:val="007E29A6"/>
    <w:rsid w:val="007E56A2"/>
    <w:rsid w:val="007F6B87"/>
    <w:rsid w:val="00824A3E"/>
    <w:rsid w:val="00837822"/>
    <w:rsid w:val="00837CAC"/>
    <w:rsid w:val="00842EF4"/>
    <w:rsid w:val="00852B0D"/>
    <w:rsid w:val="00856ADC"/>
    <w:rsid w:val="00861333"/>
    <w:rsid w:val="0088347A"/>
    <w:rsid w:val="00890EF2"/>
    <w:rsid w:val="00893A80"/>
    <w:rsid w:val="008947FE"/>
    <w:rsid w:val="008A251D"/>
    <w:rsid w:val="008B2A17"/>
    <w:rsid w:val="008D4C7A"/>
    <w:rsid w:val="008E4D90"/>
    <w:rsid w:val="008E7902"/>
    <w:rsid w:val="008F1590"/>
    <w:rsid w:val="008F41F5"/>
    <w:rsid w:val="00917983"/>
    <w:rsid w:val="0093471E"/>
    <w:rsid w:val="00937388"/>
    <w:rsid w:val="0094264B"/>
    <w:rsid w:val="009445F1"/>
    <w:rsid w:val="00944A5B"/>
    <w:rsid w:val="00951124"/>
    <w:rsid w:val="00956B3C"/>
    <w:rsid w:val="009577B1"/>
    <w:rsid w:val="00985EC1"/>
    <w:rsid w:val="009A26B3"/>
    <w:rsid w:val="009A3E6B"/>
    <w:rsid w:val="009C6A7C"/>
    <w:rsid w:val="009C7106"/>
    <w:rsid w:val="009D19BE"/>
    <w:rsid w:val="009F0582"/>
    <w:rsid w:val="00A0523C"/>
    <w:rsid w:val="00A078B7"/>
    <w:rsid w:val="00A1582E"/>
    <w:rsid w:val="00A17980"/>
    <w:rsid w:val="00A26320"/>
    <w:rsid w:val="00A27B1D"/>
    <w:rsid w:val="00A27DBC"/>
    <w:rsid w:val="00A452B4"/>
    <w:rsid w:val="00A5598B"/>
    <w:rsid w:val="00A55E45"/>
    <w:rsid w:val="00A606B3"/>
    <w:rsid w:val="00A66F69"/>
    <w:rsid w:val="00A72F45"/>
    <w:rsid w:val="00A7768D"/>
    <w:rsid w:val="00A816CE"/>
    <w:rsid w:val="00AA26BC"/>
    <w:rsid w:val="00AC4944"/>
    <w:rsid w:val="00AC6A03"/>
    <w:rsid w:val="00AD2568"/>
    <w:rsid w:val="00AD691D"/>
    <w:rsid w:val="00AE6B59"/>
    <w:rsid w:val="00AF0996"/>
    <w:rsid w:val="00B138C7"/>
    <w:rsid w:val="00B175A1"/>
    <w:rsid w:val="00B203E8"/>
    <w:rsid w:val="00B27751"/>
    <w:rsid w:val="00B46892"/>
    <w:rsid w:val="00B5147C"/>
    <w:rsid w:val="00B53DBB"/>
    <w:rsid w:val="00B64974"/>
    <w:rsid w:val="00B70372"/>
    <w:rsid w:val="00B76E43"/>
    <w:rsid w:val="00B80762"/>
    <w:rsid w:val="00B9352D"/>
    <w:rsid w:val="00BA2550"/>
    <w:rsid w:val="00BA7465"/>
    <w:rsid w:val="00BB7522"/>
    <w:rsid w:val="00BC066D"/>
    <w:rsid w:val="00BC6218"/>
    <w:rsid w:val="00BE3B22"/>
    <w:rsid w:val="00BE586B"/>
    <w:rsid w:val="00C21F3D"/>
    <w:rsid w:val="00C52FBB"/>
    <w:rsid w:val="00C612FE"/>
    <w:rsid w:val="00C72418"/>
    <w:rsid w:val="00C7282D"/>
    <w:rsid w:val="00C73DBB"/>
    <w:rsid w:val="00C80A39"/>
    <w:rsid w:val="00C815EE"/>
    <w:rsid w:val="00C91436"/>
    <w:rsid w:val="00C94F2F"/>
    <w:rsid w:val="00C956C2"/>
    <w:rsid w:val="00CA2874"/>
    <w:rsid w:val="00CA5AE9"/>
    <w:rsid w:val="00CA7D21"/>
    <w:rsid w:val="00CB2050"/>
    <w:rsid w:val="00CB240E"/>
    <w:rsid w:val="00CC3F5D"/>
    <w:rsid w:val="00CD3716"/>
    <w:rsid w:val="00CD4983"/>
    <w:rsid w:val="00CE0D20"/>
    <w:rsid w:val="00CE15DF"/>
    <w:rsid w:val="00CE397D"/>
    <w:rsid w:val="00CE6413"/>
    <w:rsid w:val="00D13F6C"/>
    <w:rsid w:val="00D15CB3"/>
    <w:rsid w:val="00D169EB"/>
    <w:rsid w:val="00D2059E"/>
    <w:rsid w:val="00D20824"/>
    <w:rsid w:val="00D24A55"/>
    <w:rsid w:val="00D40B0D"/>
    <w:rsid w:val="00D548C4"/>
    <w:rsid w:val="00D73731"/>
    <w:rsid w:val="00D813D3"/>
    <w:rsid w:val="00D85033"/>
    <w:rsid w:val="00D87613"/>
    <w:rsid w:val="00D951A7"/>
    <w:rsid w:val="00DC6D5C"/>
    <w:rsid w:val="00DE6514"/>
    <w:rsid w:val="00DF4172"/>
    <w:rsid w:val="00DF5717"/>
    <w:rsid w:val="00E116D4"/>
    <w:rsid w:val="00E124AA"/>
    <w:rsid w:val="00E4054E"/>
    <w:rsid w:val="00E40967"/>
    <w:rsid w:val="00E412B2"/>
    <w:rsid w:val="00E42C8C"/>
    <w:rsid w:val="00E46D69"/>
    <w:rsid w:val="00E46D7E"/>
    <w:rsid w:val="00E619EA"/>
    <w:rsid w:val="00E63563"/>
    <w:rsid w:val="00E64E84"/>
    <w:rsid w:val="00E662BF"/>
    <w:rsid w:val="00E7582D"/>
    <w:rsid w:val="00E929F8"/>
    <w:rsid w:val="00EA0694"/>
    <w:rsid w:val="00EC219F"/>
    <w:rsid w:val="00EC52BE"/>
    <w:rsid w:val="00EC63A2"/>
    <w:rsid w:val="00ED0E7B"/>
    <w:rsid w:val="00ED7BE3"/>
    <w:rsid w:val="00EE2DC1"/>
    <w:rsid w:val="00EE63C9"/>
    <w:rsid w:val="00EF5156"/>
    <w:rsid w:val="00F020D4"/>
    <w:rsid w:val="00F03919"/>
    <w:rsid w:val="00F0778E"/>
    <w:rsid w:val="00F17822"/>
    <w:rsid w:val="00F40DD7"/>
    <w:rsid w:val="00F43537"/>
    <w:rsid w:val="00F445E9"/>
    <w:rsid w:val="00F45424"/>
    <w:rsid w:val="00F45B28"/>
    <w:rsid w:val="00F45F7A"/>
    <w:rsid w:val="00F57203"/>
    <w:rsid w:val="00F57552"/>
    <w:rsid w:val="00F63BD2"/>
    <w:rsid w:val="00F71C0F"/>
    <w:rsid w:val="00F762BC"/>
    <w:rsid w:val="00F8238B"/>
    <w:rsid w:val="00F84E86"/>
    <w:rsid w:val="00FA7083"/>
    <w:rsid w:val="00FE7ADE"/>
    <w:rsid w:val="00FF2EBA"/>
    <w:rsid w:val="10F5E5AA"/>
    <w:rsid w:val="149B808D"/>
    <w:rsid w:val="1FF2540F"/>
    <w:rsid w:val="3222031D"/>
    <w:rsid w:val="380BCC95"/>
    <w:rsid w:val="433780CE"/>
    <w:rsid w:val="45823C61"/>
    <w:rsid w:val="477788D7"/>
    <w:rsid w:val="4AC9185D"/>
    <w:rsid w:val="4CF2E9CF"/>
    <w:rsid w:val="7137F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12022"/>
  <w15:docId w15:val="{24AF25B0-F6A5-4F58-A564-CB40B7FE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2A8B"/>
  </w:style>
  <w:style w:type="paragraph" w:styleId="Heading1">
    <w:name w:val="heading 1"/>
    <w:basedOn w:val="Normal"/>
    <w:next w:val="Normal"/>
    <w:link w:val="Heading1Char"/>
    <w:qFormat/>
    <w:rsid w:val="000E0380"/>
    <w:pPr>
      <w:keepNext/>
      <w:keepLines/>
      <w:spacing w:before="240" w:line="360" w:lineRule="auto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F005B"/>
    <w:pPr>
      <w:keepNext/>
      <w:keepLines/>
      <w:spacing w:before="240" w:line="360" w:lineRule="auto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F005B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4">
    <w:name w:val="heading 4"/>
    <w:aliases w:val="Paragraph heading"/>
    <w:basedOn w:val="Normal"/>
    <w:next w:val="Normal"/>
    <w:link w:val="Heading4Char"/>
    <w:rsid w:val="001C2A8B"/>
    <w:pPr>
      <w:keepNext/>
      <w:keepLines/>
      <w:spacing w:before="200"/>
      <w:outlineLvl w:val="3"/>
    </w:pPr>
    <w:rPr>
      <w:rFonts w:eastAsiaTheme="majorEastAsia" w:cstheme="majorBidi"/>
      <w:b/>
      <w:bCs/>
      <w:iCs/>
      <w:caps/>
      <w:color w:val="000000" w:themeColor="tex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14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147C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8F1590"/>
    <w:rPr>
      <w:color w:val="0088CE"/>
      <w:u w:val="single"/>
    </w:rPr>
  </w:style>
  <w:style w:type="paragraph" w:styleId="FootnoteText">
    <w:name w:val="footnote text"/>
    <w:basedOn w:val="Normal"/>
    <w:semiHidden/>
    <w:rsid w:val="00244D8B"/>
  </w:style>
  <w:style w:type="character" w:styleId="FootnoteReference">
    <w:name w:val="footnote reference"/>
    <w:semiHidden/>
    <w:rsid w:val="00244D8B"/>
    <w:rPr>
      <w:vertAlign w:val="superscript"/>
    </w:rPr>
  </w:style>
  <w:style w:type="table" w:styleId="TableGrid">
    <w:name w:val="Table Grid"/>
    <w:basedOn w:val="TableNormal"/>
    <w:uiPriority w:val="39"/>
    <w:rsid w:val="00BA2550"/>
    <w:rPr>
      <w:rFonts w:eastAsia="Calibr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rsid w:val="00336C9F"/>
    <w:rPr>
      <w:i/>
      <w:iCs/>
    </w:rPr>
  </w:style>
  <w:style w:type="paragraph" w:styleId="Title">
    <w:name w:val="Title"/>
    <w:next w:val="Normal"/>
    <w:link w:val="TitleChar"/>
    <w:qFormat/>
    <w:rsid w:val="002B340E"/>
    <w:pPr>
      <w:spacing w:after="300"/>
      <w:contextualSpacing/>
    </w:pPr>
    <w:rPr>
      <w:rFonts w:ascii="Sitka Banner" w:eastAsiaTheme="majorEastAsia" w:hAnsi="Sitka Banner" w:cstheme="majorBidi"/>
      <w:b/>
      <w:color w:val="3764F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B340E"/>
    <w:rPr>
      <w:rFonts w:ascii="Sitka Banner" w:eastAsiaTheme="majorEastAsia" w:hAnsi="Sitka Banner" w:cstheme="majorBidi"/>
      <w:b/>
      <w:color w:val="3764F0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rsid w:val="000E0380"/>
    <w:rPr>
      <w:rFonts w:eastAsiaTheme="majorEastAsia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F005B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F005B"/>
    <w:rPr>
      <w:rFonts w:ascii="Arial" w:eastAsiaTheme="majorEastAsia" w:hAnsi="Arial" w:cstheme="majorBidi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rsid w:val="00E42C8C"/>
    <w:pPr>
      <w:spacing w:before="480" w:after="120"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rsid w:val="00D24A55"/>
    <w:pPr>
      <w:spacing w:after="100"/>
    </w:pPr>
    <w:rPr>
      <w:color w:val="0088CE"/>
      <w:sz w:val="24"/>
    </w:rPr>
  </w:style>
  <w:style w:type="paragraph" w:styleId="TOC2">
    <w:name w:val="toc 2"/>
    <w:basedOn w:val="Normal"/>
    <w:next w:val="Normal"/>
    <w:autoRedefine/>
    <w:uiPriority w:val="39"/>
    <w:rsid w:val="00D24A55"/>
    <w:pPr>
      <w:spacing w:after="100"/>
      <w:ind w:left="240"/>
    </w:pPr>
    <w:rPr>
      <w:color w:val="0088CE"/>
      <w:sz w:val="24"/>
    </w:rPr>
  </w:style>
  <w:style w:type="paragraph" w:styleId="TOC3">
    <w:name w:val="toc 3"/>
    <w:basedOn w:val="Normal"/>
    <w:next w:val="Normal"/>
    <w:autoRedefine/>
    <w:uiPriority w:val="39"/>
    <w:rsid w:val="00D24A55"/>
    <w:pPr>
      <w:spacing w:after="100"/>
      <w:ind w:left="480"/>
    </w:pPr>
    <w:rPr>
      <w:color w:val="0088CE"/>
      <w:sz w:val="24"/>
    </w:rPr>
  </w:style>
  <w:style w:type="paragraph" w:styleId="BalloonText">
    <w:name w:val="Balloon Text"/>
    <w:basedOn w:val="Normal"/>
    <w:link w:val="BalloonTextChar"/>
    <w:rsid w:val="00E42C8C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2C8C"/>
    <w:rPr>
      <w:rFonts w:cs="Tahoma"/>
      <w:sz w:val="16"/>
      <w:szCs w:val="16"/>
    </w:rPr>
  </w:style>
  <w:style w:type="character" w:customStyle="1" w:styleId="Heading4Char">
    <w:name w:val="Heading 4 Char"/>
    <w:aliases w:val="Paragraph heading Char"/>
    <w:basedOn w:val="DefaultParagraphFont"/>
    <w:link w:val="Heading4"/>
    <w:rsid w:val="001C2A8B"/>
    <w:rPr>
      <w:rFonts w:eastAsiaTheme="majorEastAsia" w:cstheme="majorBidi"/>
      <w:b/>
      <w:bCs/>
      <w:iCs/>
      <w:caps/>
      <w:color w:val="000000" w:themeColor="text1"/>
      <w:sz w:val="22"/>
      <w:szCs w:val="22"/>
    </w:rPr>
  </w:style>
  <w:style w:type="paragraph" w:styleId="NoSpacing">
    <w:name w:val="No Spacing"/>
    <w:link w:val="NoSpacingChar"/>
    <w:uiPriority w:val="1"/>
    <w:rsid w:val="00084014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84014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084014"/>
    <w:rPr>
      <w:color w:val="808080"/>
    </w:rPr>
  </w:style>
  <w:style w:type="character" w:styleId="Strong">
    <w:name w:val="Strong"/>
    <w:basedOn w:val="DefaultParagraphFont"/>
    <w:rsid w:val="00F445E9"/>
    <w:rPr>
      <w:b/>
      <w:bCs/>
    </w:rPr>
  </w:style>
  <w:style w:type="paragraph" w:styleId="Subtitle">
    <w:name w:val="Subtitle"/>
    <w:basedOn w:val="Normal"/>
    <w:next w:val="Normal"/>
    <w:link w:val="SubtitleChar"/>
    <w:rsid w:val="00F445E9"/>
    <w:pPr>
      <w:numPr>
        <w:ilvl w:val="1"/>
      </w:numPr>
    </w:pPr>
    <w:rPr>
      <w:rFonts w:asciiTheme="majorHAnsi" w:eastAsiaTheme="majorEastAsia" w:hAnsiTheme="majorHAnsi" w:cstheme="majorBidi"/>
      <w:i/>
      <w:iCs/>
      <w:color w:val="3764F0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F445E9"/>
    <w:rPr>
      <w:rFonts w:asciiTheme="majorHAnsi" w:eastAsiaTheme="majorEastAsia" w:hAnsiTheme="majorHAnsi" w:cstheme="majorBidi"/>
      <w:i/>
      <w:iCs/>
      <w:color w:val="3764F0" w:themeColor="accent1"/>
      <w:spacing w:val="15"/>
    </w:rPr>
  </w:style>
  <w:style w:type="paragraph" w:styleId="ListParagraph">
    <w:name w:val="List Paragraph"/>
    <w:basedOn w:val="Normal"/>
    <w:uiPriority w:val="34"/>
    <w:qFormat/>
    <w:rsid w:val="007C7F27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E6356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63563"/>
  </w:style>
  <w:style w:type="character" w:customStyle="1" w:styleId="CommentTextChar">
    <w:name w:val="Comment Text Char"/>
    <w:basedOn w:val="DefaultParagraphFont"/>
    <w:link w:val="CommentText"/>
    <w:semiHidden/>
    <w:rsid w:val="00E635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63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63563"/>
    <w:rPr>
      <w:b/>
      <w:bCs/>
      <w:sz w:val="20"/>
      <w:szCs w:val="20"/>
    </w:rPr>
  </w:style>
  <w:style w:type="paragraph" w:customStyle="1" w:styleId="xmsonormal">
    <w:name w:val="x_msonormal"/>
    <w:basedOn w:val="Normal"/>
    <w:rsid w:val="00861333"/>
    <w:rPr>
      <w:rFonts w:ascii="Calibri" w:eastAsiaTheme="minorHAnsi" w:hAnsi="Calibri" w:cs="Calibri"/>
      <w:sz w:val="22"/>
      <w:szCs w:val="22"/>
    </w:rPr>
  </w:style>
  <w:style w:type="paragraph" w:customStyle="1" w:styleId="xxmsonormal">
    <w:name w:val="x_xmsonormal"/>
    <w:basedOn w:val="Normal"/>
    <w:rsid w:val="00861333"/>
    <w:rPr>
      <w:rFonts w:ascii="Calibri" w:eastAsiaTheme="minorHAnsi" w:hAnsi="Calibri" w:cs="Calibri"/>
      <w:sz w:val="22"/>
      <w:szCs w:val="22"/>
    </w:rPr>
  </w:style>
  <w:style w:type="paragraph" w:customStyle="1" w:styleId="xxxmsonormal">
    <w:name w:val="x_xxmsonormal"/>
    <w:basedOn w:val="Normal"/>
    <w:rsid w:val="00861333"/>
    <w:rPr>
      <w:rFonts w:ascii="Calibri" w:eastAsiaTheme="minorHAnsi" w:hAnsi="Calibri" w:cs="Calibri"/>
      <w:sz w:val="22"/>
      <w:szCs w:val="22"/>
    </w:rPr>
  </w:style>
  <w:style w:type="paragraph" w:customStyle="1" w:styleId="xxxmsolistparagraph">
    <w:name w:val="x_xxmsolistparagraph"/>
    <w:basedOn w:val="Normal"/>
    <w:rsid w:val="00861333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E0380"/>
    <w:pPr>
      <w:ind w:left="864" w:right="864"/>
      <w:jc w:val="center"/>
    </w:pPr>
    <w:rPr>
      <w:rFonts w:ascii="Sitka Banner" w:hAnsi="Sitka Banner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E0380"/>
    <w:rPr>
      <w:rFonts w:ascii="Sitka Banner" w:hAnsi="Sitka Banner"/>
      <w:i/>
      <w:iCs/>
      <w:color w:val="404040" w:themeColor="text1" w:themeTint="BF"/>
      <w:sz w:val="24"/>
    </w:rPr>
  </w:style>
  <w:style w:type="paragraph" w:customStyle="1" w:styleId="Hyperlinks">
    <w:name w:val="Hyperlinks"/>
    <w:basedOn w:val="Normal"/>
    <w:link w:val="HyperlinksChar"/>
    <w:qFormat/>
    <w:rsid w:val="00C7282D"/>
    <w:rPr>
      <w:color w:val="3764F0"/>
    </w:rPr>
  </w:style>
  <w:style w:type="character" w:customStyle="1" w:styleId="HyperlinksChar">
    <w:name w:val="Hyperlinks Char"/>
    <w:basedOn w:val="DefaultParagraphFont"/>
    <w:link w:val="Hyperlinks"/>
    <w:rsid w:val="00C7282D"/>
    <w:rPr>
      <w:color w:val="3764F0"/>
    </w:rPr>
  </w:style>
  <w:style w:type="paragraph" w:customStyle="1" w:styleId="paragraph">
    <w:name w:val="paragraph"/>
    <w:basedOn w:val="Normal"/>
    <w:rsid w:val="0063767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first.org.uk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TF\Templates\Teach%20First.dotx" TargetMode="External"/></Relationships>
</file>

<file path=word/theme/theme1.xml><?xml version="1.0" encoding="utf-8"?>
<a:theme xmlns:a="http://schemas.openxmlformats.org/drawingml/2006/main" name="Office Theme">
  <a:themeElements>
    <a:clrScheme name="Teach First">
      <a:dk1>
        <a:sysClr val="windowText" lastClr="000000"/>
      </a:dk1>
      <a:lt1>
        <a:sysClr val="window" lastClr="FFFFFF"/>
      </a:lt1>
      <a:dk2>
        <a:srgbClr val="3764F0"/>
      </a:dk2>
      <a:lt2>
        <a:srgbClr val="FAC832"/>
      </a:lt2>
      <a:accent1>
        <a:srgbClr val="3764F0"/>
      </a:accent1>
      <a:accent2>
        <a:srgbClr val="FAC832"/>
      </a:accent2>
      <a:accent3>
        <a:srgbClr val="3764F0"/>
      </a:accent3>
      <a:accent4>
        <a:srgbClr val="FAC832"/>
      </a:accent4>
      <a:accent5>
        <a:srgbClr val="3764F0"/>
      </a:accent5>
      <a:accent6>
        <a:srgbClr val="FAC832"/>
      </a:accent6>
      <a:hlink>
        <a:srgbClr val="3764F0"/>
      </a:hlink>
      <a:folHlink>
        <a:srgbClr val="3764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85D02A66BB04395C0955E065C3E2B" ma:contentTypeVersion="0" ma:contentTypeDescription="Create a new document." ma:contentTypeScope="" ma:versionID="cd1d0507d0b42518f0f853ef2e18029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A8E31D-0FDA-430C-9934-7E411B156E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E97BE8-A646-4BFE-B4FB-A177943509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C68713-6E70-4B26-BC64-17E50EA97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84683BC-E06B-4191-8741-FDAA9D2383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 First</Template>
  <TotalTime>40</TotalTime>
  <Pages>2</Pages>
  <Words>159</Words>
  <Characters>1020</Characters>
  <Application>Microsoft Office Word</Application>
  <DocSecurity>0</DocSecurity>
  <Lines>8</Lines>
  <Paragraphs>2</Paragraphs>
  <ScaleCrop>false</ScaleCrop>
  <Company>Teach First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 First New Word Document</dc:title>
  <dc:subject/>
  <dc:creator>Joshua Belcher (STTP Staff)</dc:creator>
  <cp:keywords/>
  <cp:lastModifiedBy>Joshua Belcher (STTP Staff)</cp:lastModifiedBy>
  <cp:revision>50</cp:revision>
  <cp:lastPrinted>2019-05-17T00:10:00Z</cp:lastPrinted>
  <dcterms:created xsi:type="dcterms:W3CDTF">2024-11-13T16:52:00Z</dcterms:created>
  <dcterms:modified xsi:type="dcterms:W3CDTF">2026-02-24T15:19:00Z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rategic Priority">
    <vt:lpwstr/>
  </property>
  <property fmtid="{D5CDD505-2E9C-101B-9397-08002B2CF9AE}" pid="3" name="Audience">
    <vt:lpwstr/>
  </property>
  <property fmtid="{D5CDD505-2E9C-101B-9397-08002B2CF9AE}" pid="4" name="Cohort">
    <vt:lpwstr/>
  </property>
  <property fmtid="{D5CDD505-2E9C-101B-9397-08002B2CF9AE}" pid="5" name="Division-Department">
    <vt:lpwstr/>
  </property>
  <property fmtid="{D5CDD505-2E9C-101B-9397-08002B2CF9AE}" pid="6" name="Local Area">
    <vt:lpwstr/>
  </property>
  <property fmtid="{D5CDD505-2E9C-101B-9397-08002B2CF9AE}" pid="7" name="Role Group">
    <vt:lpwstr>144;#PDL|f3be241a-22dc-484a-94e1-43f4523f9926</vt:lpwstr>
  </property>
  <property fmtid="{D5CDD505-2E9C-101B-9397-08002B2CF9AE}" pid="8" name="Sensitivity">
    <vt:lpwstr>51;#Public|2aeef1b2-fc08-4c2f-b585-0d1b750d0166</vt:lpwstr>
  </property>
  <property fmtid="{D5CDD505-2E9C-101B-9397-08002B2CF9AE}" pid="9" name="Financial Year">
    <vt:lpwstr/>
  </property>
  <property fmtid="{D5CDD505-2E9C-101B-9397-08002B2CF9AE}" pid="10" name="ContentTypeId">
    <vt:lpwstr>0x0101008A485D02A66BB04395C0955E065C3E2B</vt:lpwstr>
  </property>
  <property fmtid="{D5CDD505-2E9C-101B-9397-08002B2CF9AE}" pid="11" name="Order">
    <vt:r8>12500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  <property fmtid="{D5CDD505-2E9C-101B-9397-08002B2CF9AE}" pid="19" name="docLang">
    <vt:lpwstr>en</vt:lpwstr>
  </property>
</Properties>
</file>